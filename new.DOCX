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455206431"/>
        <w:docPartObj>
          <w:docPartGallery w:val="Cover Pages"/>
          <w:docPartUnique/>
        </w:docPartObj>
      </w:sdtPr>
      <w:sdtEndPr/>
      <w:sdtContent>
        <w:p w14:paraId="1B656E25" w14:textId="77777777" w:rsidR="00BD3A56" w:rsidRDefault="002E5EAB">
          <w:r>
            <w:rPr>
              <w:noProof/>
              <w:lang w:eastAsia="en-IN"/>
            </w:rPr>
            <w:drawing>
              <wp:anchor distT="0" distB="0" distL="114300" distR="114300" simplePos="0" relativeHeight="251659264" behindDoc="0" locked="0" layoutInCell="1" allowOverlap="1" wp14:anchorId="503D6415" wp14:editId="5E355EC8">
                <wp:simplePos x="0" y="0"/>
                <wp:positionH relativeFrom="column">
                  <wp:posOffset>-65405</wp:posOffset>
                </wp:positionH>
                <wp:positionV relativeFrom="paragraph">
                  <wp:posOffset>0</wp:posOffset>
                </wp:positionV>
                <wp:extent cx="840105" cy="612140"/>
                <wp:effectExtent l="0" t="0" r="0" b="0"/>
                <wp:wrapTight wrapText="bothSides">
                  <wp:wrapPolygon edited="0">
                    <wp:start x="0" y="0"/>
                    <wp:lineTo x="0" y="15237"/>
                    <wp:lineTo x="7184" y="20614"/>
                    <wp:lineTo x="20898" y="20614"/>
                    <wp:lineTo x="20898" y="18822"/>
                    <wp:lineTo x="18939" y="0"/>
                    <wp:lineTo x="0" y="0"/>
                  </wp:wrapPolygon>
                </wp:wrapTight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Asset 1@4x.pn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0105" cy="612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  <w:lang w:eastAsia="en-IN"/>
            </w:rPr>
            <w:drawing>
              <wp:anchor distT="0" distB="0" distL="114300" distR="114300" simplePos="0" relativeHeight="251664384" behindDoc="0" locked="0" layoutInCell="1" allowOverlap="1" wp14:anchorId="408200BD" wp14:editId="56632395">
                <wp:simplePos x="0" y="0"/>
                <wp:positionH relativeFrom="column">
                  <wp:posOffset>5194935</wp:posOffset>
                </wp:positionH>
                <wp:positionV relativeFrom="paragraph">
                  <wp:posOffset>0</wp:posOffset>
                </wp:positionV>
                <wp:extent cx="851535" cy="630555"/>
                <wp:effectExtent l="0" t="0" r="0" b="4445"/>
                <wp:wrapTight wrapText="bothSides">
                  <wp:wrapPolygon edited="0">
                    <wp:start x="644" y="0"/>
                    <wp:lineTo x="0" y="2610"/>
                    <wp:lineTo x="0" y="20882"/>
                    <wp:lineTo x="20617" y="20882"/>
                    <wp:lineTo x="20617" y="2610"/>
                    <wp:lineTo x="19329" y="0"/>
                    <wp:lineTo x="644" y="0"/>
                  </wp:wrapPolygon>
                </wp:wrapTight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Asset 2Marker1.pn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1535" cy="630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sdtContent>
    </w:sdt>
    <w:p w14:paraId="1D3F3957" w14:textId="77777777" w:rsidR="00035007" w:rsidRDefault="008E6B72" w:rsidP="00035007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58EB90" wp14:editId="5251C462">
                <wp:simplePos x="0" y="0"/>
                <wp:positionH relativeFrom="column">
                  <wp:posOffset>-523875</wp:posOffset>
                </wp:positionH>
                <wp:positionV relativeFrom="paragraph">
                  <wp:posOffset>2909570</wp:posOffset>
                </wp:positionV>
                <wp:extent cx="4105275" cy="685800"/>
                <wp:effectExtent l="0" t="0" r="0" b="0"/>
                <wp:wrapThrough wrapText="bothSides">
                  <wp:wrapPolygon edited="0">
                    <wp:start x="200" y="0"/>
                    <wp:lineTo x="200" y="21000"/>
                    <wp:lineTo x="21249" y="21000"/>
                    <wp:lineTo x="21249" y="0"/>
                    <wp:lineTo x="200" y="0"/>
                  </wp:wrapPolygon>
                </wp:wrapThrough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527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C87329" w14:textId="77777777" w:rsidR="00BD3A56" w:rsidRPr="008E6B72" w:rsidRDefault="007F7D7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  <w:t>Sample Questions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458EB9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-41.25pt;margin-top:229.1pt;width:323.25pt;height:54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" filled="f" stroked="f">
                <v:textbox>
                  <w:txbxContent>
                    <w:p w14:paraId="3CC87329" w14:textId="77777777" w:rsidR="00BD3A56" w:rsidRPr="008E6B72" w:rsidRDefault="007F7D73">
                      <w:pP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US"/>
                        </w:rPr>
                        <w:t>Sample Questions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US"/>
                        </w:rPr>
                        <w:tab/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E7D1F9" wp14:editId="496F0649">
                <wp:simplePos x="0" y="0"/>
                <wp:positionH relativeFrom="column">
                  <wp:posOffset>-519430</wp:posOffset>
                </wp:positionH>
                <wp:positionV relativeFrom="paragraph">
                  <wp:posOffset>3467100</wp:posOffset>
                </wp:positionV>
                <wp:extent cx="3505200" cy="685800"/>
                <wp:effectExtent l="0" t="0" r="0" b="0"/>
                <wp:wrapThrough wrapText="bothSides">
                  <wp:wrapPolygon edited="0">
                    <wp:start x="157" y="0"/>
                    <wp:lineTo x="157" y="20800"/>
                    <wp:lineTo x="21287" y="20800"/>
                    <wp:lineTo x="21287" y="0"/>
                    <wp:lineTo x="157" y="0"/>
                  </wp:wrapPolygon>
                </wp:wrapThrough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F2DBA5" w14:textId="77777777" w:rsidR="00644888" w:rsidRDefault="007F7D73">
                            <w:pPr>
                              <w:rPr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  <w:t>Part 1</w:t>
                            </w:r>
                          </w:p>
                          <w:p w14:paraId="33E11033" w14:textId="77777777" w:rsidR="007F7D73" w:rsidRPr="008E6B72" w:rsidRDefault="007F7D73">
                            <w:pPr>
                              <w:rPr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7D1F9" id="Text Box 11" o:spid="_x0000_s1027" type="#_x0000_t202" style="position:absolute;margin-left:-40.9pt;margin-top:273pt;width:276pt;height:5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" filled="f" stroked="f">
                <v:textbox>
                  <w:txbxContent>
                    <w:p w14:paraId="44F2DBA5" w14:textId="77777777" w:rsidR="00644888" w:rsidRDefault="007F7D73">
                      <w:pPr>
                        <w:rPr>
                          <w:color w:val="FFFFFF" w:themeColor="background1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44"/>
                          <w:szCs w:val="44"/>
                          <w:lang w:val="en-US"/>
                        </w:rPr>
                        <w:t>Part 1</w:t>
                      </w:r>
                    </w:p>
                    <w:p w14:paraId="33E11033" w14:textId="77777777" w:rsidR="007F7D73" w:rsidRPr="008E6B72" w:rsidRDefault="007F7D73">
                      <w:pPr>
                        <w:rPr>
                          <w:color w:val="FFFFFF" w:themeColor="background1"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  <w:lang w:eastAsia="en-IN"/>
        </w:rPr>
        <w:drawing>
          <wp:anchor distT="0" distB="0" distL="114300" distR="114300" simplePos="0" relativeHeight="251666432" behindDoc="1" locked="0" layoutInCell="1" allowOverlap="1" wp14:anchorId="43510DA3" wp14:editId="17850E5E">
            <wp:simplePos x="0" y="0"/>
            <wp:positionH relativeFrom="column">
              <wp:posOffset>-914400</wp:posOffset>
            </wp:positionH>
            <wp:positionV relativeFrom="paragraph">
              <wp:posOffset>547551</wp:posOffset>
            </wp:positionV>
            <wp:extent cx="7557135" cy="8118573"/>
            <wp:effectExtent l="0" t="0" r="12065" b="9525"/>
            <wp:wrapTight wrapText="bothSides">
              <wp:wrapPolygon edited="0">
                <wp:start x="0" y="0"/>
                <wp:lineTo x="0" y="19125"/>
                <wp:lineTo x="9946" y="21558"/>
                <wp:lineTo x="10019" y="21558"/>
                <wp:lineTo x="10454" y="21558"/>
                <wp:lineTo x="21562" y="11962"/>
                <wp:lineTo x="21562" y="1825"/>
                <wp:lineTo x="2541" y="1081"/>
                <wp:lineTo x="218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sset 1@4x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135" cy="81185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6684F20E" wp14:editId="1546EEFC">
            <wp:simplePos x="0" y="0"/>
            <wp:positionH relativeFrom="column">
              <wp:posOffset>4587875</wp:posOffset>
            </wp:positionH>
            <wp:positionV relativeFrom="paragraph">
              <wp:posOffset>8345261</wp:posOffset>
            </wp:positionV>
            <wp:extent cx="1765935" cy="327660"/>
            <wp:effectExtent l="0" t="0" r="12065" b="2540"/>
            <wp:wrapThrough wrapText="bothSides">
              <wp:wrapPolygon edited="0">
                <wp:start x="621" y="0"/>
                <wp:lineTo x="0" y="3349"/>
                <wp:lineTo x="0" y="20093"/>
                <wp:lineTo x="10563" y="20093"/>
                <wp:lineTo x="20816" y="20093"/>
                <wp:lineTo x="21437" y="8372"/>
                <wp:lineTo x="21437" y="0"/>
                <wp:lineTo x="19573" y="0"/>
                <wp:lineTo x="621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TI logo (3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935" cy="327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87856A" w14:textId="77777777" w:rsidR="00035007" w:rsidRDefault="00035007" w:rsidP="00035007"/>
    <w:p w14:paraId="7315FFEF" w14:textId="77777777" w:rsidR="00035007" w:rsidRDefault="00035007" w:rsidP="00035007"/>
    <w:p w14:paraId="2E085828" w14:textId="77777777" w:rsidR="00035007" w:rsidRDefault="00035007" w:rsidP="00035007"/>
    <w:p w14:paraId="112AB267" w14:textId="77777777" w:rsidR="00035007" w:rsidRDefault="00035007" w:rsidP="00035007"/>
    <w:p w14:paraId="2E0AD1EA" w14:textId="77777777" w:rsidR="00035007" w:rsidRDefault="00035007" w:rsidP="00035007"/>
    <w:p w14:paraId="7023D632" w14:textId="77777777" w:rsidR="00035007" w:rsidRDefault="00035007" w:rsidP="00035007"/>
    <w:p w14:paraId="29DD345A" w14:textId="77777777" w:rsidR="00035007" w:rsidRDefault="00035007" w:rsidP="00035007"/>
    <w:p w14:paraId="262E21A9" w14:textId="77777777" w:rsidR="00035007" w:rsidRDefault="00035007" w:rsidP="00035007"/>
    <w:p w14:paraId="52CE1660" w14:textId="77777777" w:rsidR="00035007" w:rsidRDefault="00035007" w:rsidP="00035007"/>
    <w:p w14:paraId="473D53BD" w14:textId="77777777" w:rsidR="00035007" w:rsidRDefault="00035007" w:rsidP="00035007"/>
    <w:p w14:paraId="16C264F6" w14:textId="77777777" w:rsidR="00035007" w:rsidRDefault="00035007" w:rsidP="00035007"/>
    <w:p w14:paraId="3AA7E90A" w14:textId="77777777" w:rsidR="00035007" w:rsidRDefault="00035007" w:rsidP="00035007"/>
    <w:p w14:paraId="56A3FCE6" w14:textId="77777777" w:rsidR="00035007" w:rsidRDefault="00035007" w:rsidP="00035007"/>
    <w:p w14:paraId="6C29DC58" w14:textId="77777777" w:rsidR="00035007" w:rsidRDefault="00035007" w:rsidP="00035007"/>
    <w:p w14:paraId="1CF6FF2D" w14:textId="77777777" w:rsidR="00035007" w:rsidRDefault="00035007" w:rsidP="00035007"/>
    <w:p w14:paraId="4AA827B4" w14:textId="77777777" w:rsidR="00035007" w:rsidRDefault="00035007" w:rsidP="00035007"/>
    <w:p w14:paraId="300813BC" w14:textId="77777777" w:rsidR="00035007" w:rsidRDefault="00035007" w:rsidP="00035007"/>
    <w:p w14:paraId="40E9E9FD" w14:textId="77777777" w:rsidR="006940E4" w:rsidRDefault="006940E4" w:rsidP="00F30911">
      <w:pPr>
        <w:rPr>
          <w:noProof/>
          <w:lang w:eastAsia="en-IN"/>
        </w:rPr>
      </w:pPr>
    </w:p>
    <w:p w14:paraId="68C26ED1" w14:textId="77777777" w:rsidR="0041714A" w:rsidRDefault="0041714A" w:rsidP="006940E4">
      <w:pPr>
        <w:ind w:left="-426"/>
        <w:jc w:val="both"/>
        <w:rPr>
          <w:sz w:val="28"/>
          <w:szCs w:val="28"/>
        </w:rPr>
      </w:pPr>
    </w:p>
    <w:p w14:paraId="062234F3" w14:textId="77777777" w:rsidR="0041714A" w:rsidRDefault="006940E4" w:rsidP="006940E4">
      <w:pPr>
        <w:ind w:left="-426" w:right="-52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D4B029A" wp14:editId="21AFAB9C">
            <wp:extent cx="6016388" cy="2752725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4634" t="7395" r="14856" b="37291"/>
                    <a:stretch/>
                  </pic:blipFill>
                  <pic:spPr bwMode="auto">
                    <a:xfrm>
                      <a:off x="0" y="0"/>
                      <a:ext cx="6054757" cy="2770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60CC4" w14:textId="77777777" w:rsidR="0041714A" w:rsidRDefault="0041714A" w:rsidP="00F30911">
      <w:pPr>
        <w:rPr>
          <w:sz w:val="28"/>
          <w:szCs w:val="28"/>
        </w:rPr>
      </w:pPr>
    </w:p>
    <w:p w14:paraId="2534A7C7" w14:textId="6BE81507" w:rsidR="006F0F5A" w:rsidRPr="006A6811" w:rsidRDefault="00DA117F" w:rsidP="00F30911">
      <w:pPr>
        <w:rPr>
          <w:color w:val="FF0000"/>
          <w:sz w:val="28"/>
          <w:szCs w:val="28"/>
        </w:rPr>
      </w:pPr>
      <w:proofErr w:type="gramStart"/>
      <w:r w:rsidRPr="006A6811">
        <w:rPr>
          <w:color w:val="FF0000"/>
          <w:sz w:val="28"/>
          <w:szCs w:val="28"/>
        </w:rPr>
        <w:t>ANSWER :</w:t>
      </w:r>
      <w:proofErr w:type="gramEnd"/>
      <w:r w:rsidRPr="006A6811">
        <w:rPr>
          <w:color w:val="FF0000"/>
          <w:sz w:val="28"/>
          <w:szCs w:val="28"/>
        </w:rPr>
        <w:t xml:space="preserve"> (d)</w:t>
      </w:r>
    </w:p>
    <w:p w14:paraId="417B9CA9" w14:textId="7B54FCB4" w:rsidR="00DA117F" w:rsidRDefault="00DB35C1" w:rsidP="00F30911">
      <w:pPr>
        <w:rPr>
          <w:sz w:val="28"/>
          <w:szCs w:val="28"/>
        </w:rPr>
      </w:pPr>
      <w:hyperlink r:id="rId13" w:history="1">
        <w:r w:rsidR="00DA117F">
          <w:rPr>
            <w:rStyle w:val="Hyperlink"/>
          </w:rPr>
          <w:t>https://www.tutorialspoint.com/Java-Program-to-Compare-Strings</w:t>
        </w:r>
      </w:hyperlink>
    </w:p>
    <w:p w14:paraId="1F9DB134" w14:textId="77777777" w:rsidR="00DA117F" w:rsidRDefault="00DA117F" w:rsidP="00F30911">
      <w:pPr>
        <w:rPr>
          <w:sz w:val="28"/>
          <w:szCs w:val="28"/>
        </w:rPr>
      </w:pPr>
    </w:p>
    <w:p w14:paraId="70153855" w14:textId="77777777" w:rsidR="006F0F5A" w:rsidRDefault="006F0F5A" w:rsidP="00F30911">
      <w:pPr>
        <w:rPr>
          <w:sz w:val="28"/>
          <w:szCs w:val="28"/>
        </w:rPr>
      </w:pPr>
    </w:p>
    <w:p w14:paraId="791F1A2C" w14:textId="77777777" w:rsidR="002C0166" w:rsidRDefault="002C0166" w:rsidP="00F30911">
      <w:pPr>
        <w:rPr>
          <w:noProof/>
          <w:lang w:eastAsia="en-IN"/>
        </w:rPr>
      </w:pPr>
    </w:p>
    <w:p w14:paraId="393C0F95" w14:textId="77777777" w:rsidR="008F2CD3" w:rsidRDefault="0041714A" w:rsidP="002C0166">
      <w:pPr>
        <w:ind w:left="-284" w:right="-1045" w:hanging="142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B573518" wp14:editId="0B9CC71E">
            <wp:extent cx="6464935" cy="25030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4967" t="7396" r="15022" b="44389"/>
                    <a:stretch/>
                  </pic:blipFill>
                  <pic:spPr bwMode="auto">
                    <a:xfrm>
                      <a:off x="0" y="0"/>
                      <a:ext cx="6482277" cy="2509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E9BDF" w14:textId="77777777" w:rsidR="0041714A" w:rsidRDefault="0041714A" w:rsidP="00F30911">
      <w:pPr>
        <w:rPr>
          <w:sz w:val="28"/>
          <w:szCs w:val="28"/>
        </w:rPr>
      </w:pPr>
    </w:p>
    <w:p w14:paraId="271EA490" w14:textId="7EFDBB9E" w:rsidR="002C0166" w:rsidRDefault="00194A19" w:rsidP="00F30911">
      <w:pPr>
        <w:rPr>
          <w:noProof/>
          <w:lang w:eastAsia="en-IN"/>
        </w:rPr>
      </w:pPr>
      <w:r>
        <w:rPr>
          <w:noProof/>
          <w:lang w:eastAsia="en-IN"/>
        </w:rPr>
        <w:t>ANSWER: Ans is (b)</w:t>
      </w:r>
    </w:p>
    <w:p w14:paraId="67138931" w14:textId="77777777" w:rsidR="008346A6" w:rsidRDefault="008346A6" w:rsidP="00F30911">
      <w:pPr>
        <w:rPr>
          <w:noProof/>
          <w:lang w:eastAsia="en-IN"/>
        </w:rPr>
      </w:pPr>
    </w:p>
    <w:p w14:paraId="6453C64C" w14:textId="49BB35FF" w:rsidR="00194A19" w:rsidRDefault="00194A19" w:rsidP="00194A19">
      <w:pPr>
        <w:jc w:val="center"/>
        <w:rPr>
          <w:noProof/>
          <w:lang w:eastAsia="en-IN"/>
        </w:rPr>
      </w:pPr>
      <w:r>
        <w:rPr>
          <w:noProof/>
        </w:rPr>
        <w:t xml:space="preserve">       </w:t>
      </w:r>
      <w:r>
        <w:rPr>
          <w:noProof/>
        </w:rPr>
        <w:drawing>
          <wp:inline distT="0" distB="0" distL="0" distR="0" wp14:anchorId="5D53AC21" wp14:editId="675D1DB2">
            <wp:extent cx="4403090" cy="3213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090" cy="32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BE707" w14:textId="77777777" w:rsidR="0041714A" w:rsidRDefault="0041714A" w:rsidP="002C0166">
      <w:pPr>
        <w:ind w:left="-284" w:right="373" w:hanging="426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188F84DF" wp14:editId="54E9109D">
            <wp:extent cx="6770077" cy="48196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4301" t="7267" r="15853" b="5815"/>
                    <a:stretch/>
                  </pic:blipFill>
                  <pic:spPr bwMode="auto">
                    <a:xfrm>
                      <a:off x="0" y="0"/>
                      <a:ext cx="6798697" cy="4840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AD2A8" w14:textId="77777777" w:rsidR="0041714A" w:rsidRDefault="0041714A" w:rsidP="00F30911">
      <w:pPr>
        <w:rPr>
          <w:sz w:val="28"/>
          <w:szCs w:val="28"/>
        </w:rPr>
      </w:pPr>
    </w:p>
    <w:p w14:paraId="71704C12" w14:textId="53BE1C89" w:rsidR="002C0166" w:rsidRDefault="000420C9" w:rsidP="00F30911">
      <w:pPr>
        <w:rPr>
          <w:noProof/>
          <w:lang w:eastAsia="en-IN"/>
        </w:rPr>
      </w:pPr>
      <w:r>
        <w:rPr>
          <w:noProof/>
          <w:lang w:eastAsia="en-IN"/>
        </w:rPr>
        <w:t>ANSWER : (b)</w:t>
      </w:r>
    </w:p>
    <w:p w14:paraId="3F599C5F" w14:textId="1458E4F5" w:rsidR="006A6811" w:rsidRDefault="006A6811" w:rsidP="00F30911">
      <w:pPr>
        <w:rPr>
          <w:noProof/>
          <w:lang w:eastAsia="en-IN"/>
        </w:rPr>
      </w:pPr>
      <w:r>
        <w:rPr>
          <w:noProof/>
        </w:rPr>
        <mc:AlternateContent>
          <mc:Choice Requires="wps">
            <w:drawing>
              <wp:inline distT="0" distB="0" distL="0" distR="0" wp14:anchorId="26EA0058" wp14:editId="7A1BFC05">
                <wp:extent cx="307340" cy="307340"/>
                <wp:effectExtent l="0" t="0" r="0" b="0"/>
                <wp:docPr id="48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17DE9A" id="AutoShape 1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6DCDC11" wp14:editId="79FD79A4">
            <wp:extent cx="1784909" cy="1772619"/>
            <wp:effectExtent l="0" t="0" r="635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29" b="19009"/>
                    <a:stretch/>
                  </pic:blipFill>
                  <pic:spPr bwMode="auto">
                    <a:xfrm>
                      <a:off x="0" y="0"/>
                      <a:ext cx="1793265" cy="1780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354F5" w14:textId="77777777" w:rsidR="0041714A" w:rsidRDefault="0041714A" w:rsidP="002C0166">
      <w:pPr>
        <w:ind w:hanging="709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0C2F3A52" wp14:editId="0ADD02C1">
            <wp:extent cx="6996696" cy="37623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4801" t="7395" r="14689" b="25163"/>
                    <a:stretch/>
                  </pic:blipFill>
                  <pic:spPr bwMode="auto">
                    <a:xfrm>
                      <a:off x="0" y="0"/>
                      <a:ext cx="7018907" cy="3774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7F361C" w14:textId="77777777" w:rsidR="0041714A" w:rsidRDefault="0041714A" w:rsidP="00F30911">
      <w:pPr>
        <w:rPr>
          <w:sz w:val="28"/>
          <w:szCs w:val="28"/>
        </w:rPr>
      </w:pPr>
    </w:p>
    <w:p w14:paraId="154BBACC" w14:textId="50987D17" w:rsidR="002C0166" w:rsidRDefault="005976A5" w:rsidP="00F30911">
      <w:pPr>
        <w:rPr>
          <w:sz w:val="28"/>
          <w:szCs w:val="28"/>
        </w:rPr>
      </w:pPr>
      <w:r>
        <w:rPr>
          <w:sz w:val="28"/>
          <w:szCs w:val="28"/>
        </w:rPr>
        <w:t xml:space="preserve">ANSWER: </w:t>
      </w:r>
      <w:r w:rsidR="00815574">
        <w:rPr>
          <w:sz w:val="28"/>
          <w:szCs w:val="28"/>
        </w:rPr>
        <w:t>(e)</w:t>
      </w:r>
    </w:p>
    <w:p w14:paraId="17BBFAA1" w14:textId="218AACDC" w:rsidR="005976A5" w:rsidRDefault="005976A5" w:rsidP="00F30911">
      <w:pPr>
        <w:rPr>
          <w:sz w:val="28"/>
          <w:szCs w:val="28"/>
        </w:rPr>
      </w:pPr>
    </w:p>
    <w:p w14:paraId="60163A81" w14:textId="65A3EBBA" w:rsidR="005976A5" w:rsidRDefault="005976A5" w:rsidP="005976A5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noProof/>
        </w:rPr>
        <w:drawing>
          <wp:inline distT="0" distB="0" distL="0" distR="0" wp14:anchorId="0558C716" wp14:editId="414E7F09">
            <wp:extent cx="1843588" cy="908957"/>
            <wp:effectExtent l="0" t="0" r="444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225" cy="926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= ERROR</w:t>
      </w:r>
    </w:p>
    <w:p w14:paraId="5C972705" w14:textId="77777777" w:rsidR="002C7398" w:rsidRDefault="002C7398" w:rsidP="002C7398">
      <w:pPr>
        <w:pStyle w:val="ListParagraph"/>
        <w:rPr>
          <w:sz w:val="28"/>
          <w:szCs w:val="28"/>
        </w:rPr>
      </w:pPr>
    </w:p>
    <w:p w14:paraId="68AA711C" w14:textId="0134A907" w:rsidR="005976A5" w:rsidRDefault="005976A5" w:rsidP="005976A5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Syntax error</w:t>
      </w:r>
    </w:p>
    <w:p w14:paraId="5C453234" w14:textId="77777777" w:rsidR="002C7398" w:rsidRDefault="002C7398" w:rsidP="002C7398">
      <w:pPr>
        <w:pStyle w:val="ListParagraph"/>
        <w:rPr>
          <w:sz w:val="28"/>
          <w:szCs w:val="28"/>
        </w:rPr>
      </w:pPr>
    </w:p>
    <w:p w14:paraId="4E012672" w14:textId="08F43DD7" w:rsidR="005976A5" w:rsidRDefault="005976A5" w:rsidP="005976A5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Syntax</w:t>
      </w:r>
    </w:p>
    <w:p w14:paraId="1CF51509" w14:textId="77777777" w:rsidR="002C7398" w:rsidRDefault="002C7398" w:rsidP="002C7398">
      <w:pPr>
        <w:pStyle w:val="ListParagraph"/>
        <w:rPr>
          <w:sz w:val="28"/>
          <w:szCs w:val="28"/>
        </w:rPr>
      </w:pPr>
    </w:p>
    <w:p w14:paraId="2E43DC95" w14:textId="6AB563A1" w:rsidR="005976A5" w:rsidRDefault="005976A5" w:rsidP="005976A5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noProof/>
        </w:rPr>
        <w:drawing>
          <wp:inline distT="0" distB="0" distL="0" distR="0" wp14:anchorId="40B26A88" wp14:editId="7D1EF5A3">
            <wp:extent cx="1788812" cy="870857"/>
            <wp:effectExtent l="0" t="0" r="190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670" cy="88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C1165" w14:textId="77777777" w:rsidR="002C7398" w:rsidRDefault="002C7398" w:rsidP="002C7398">
      <w:pPr>
        <w:pStyle w:val="ListParagraph"/>
        <w:rPr>
          <w:sz w:val="28"/>
          <w:szCs w:val="28"/>
        </w:rPr>
      </w:pPr>
    </w:p>
    <w:p w14:paraId="05C026E4" w14:textId="57DBFD65" w:rsidR="005976A5" w:rsidRPr="005976A5" w:rsidRDefault="005976A5" w:rsidP="005976A5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noProof/>
        </w:rPr>
        <w:drawing>
          <wp:inline distT="0" distB="0" distL="0" distR="0" wp14:anchorId="2D94DDD0" wp14:editId="36BFCBB5">
            <wp:extent cx="1521960" cy="805542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66181" cy="82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E9DF" w14:textId="77777777" w:rsidR="002C0166" w:rsidRDefault="002C0166" w:rsidP="00F30911">
      <w:pPr>
        <w:rPr>
          <w:sz w:val="28"/>
          <w:szCs w:val="28"/>
        </w:rPr>
      </w:pPr>
    </w:p>
    <w:p w14:paraId="4F9DC79C" w14:textId="77777777" w:rsidR="002C0166" w:rsidRDefault="002C0166" w:rsidP="00F30911">
      <w:pPr>
        <w:rPr>
          <w:noProof/>
          <w:lang w:eastAsia="en-IN"/>
        </w:rPr>
      </w:pPr>
    </w:p>
    <w:p w14:paraId="72FF7CF7" w14:textId="7E1F481D" w:rsidR="0041714A" w:rsidRDefault="0041714A" w:rsidP="002C0166">
      <w:pPr>
        <w:ind w:hanging="709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5BBF6AF9" wp14:editId="5977A986">
            <wp:extent cx="6839068" cy="25908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4801" t="7101" r="14522" b="45275"/>
                    <a:stretch/>
                  </pic:blipFill>
                  <pic:spPr bwMode="auto">
                    <a:xfrm>
                      <a:off x="0" y="0"/>
                      <a:ext cx="6855701" cy="2597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1E774D" w14:textId="58D374B3" w:rsidR="00815574" w:rsidRDefault="00815574" w:rsidP="002C0166">
      <w:pPr>
        <w:ind w:hanging="709"/>
        <w:rPr>
          <w:sz w:val="28"/>
          <w:szCs w:val="28"/>
        </w:rPr>
      </w:pPr>
    </w:p>
    <w:p w14:paraId="4330EBEA" w14:textId="721D6E83" w:rsidR="00815574" w:rsidRDefault="00815574" w:rsidP="002C0166">
      <w:pPr>
        <w:ind w:hanging="709"/>
        <w:rPr>
          <w:sz w:val="28"/>
          <w:szCs w:val="28"/>
        </w:rPr>
      </w:pPr>
      <w:r>
        <w:rPr>
          <w:sz w:val="28"/>
          <w:szCs w:val="28"/>
        </w:rPr>
        <w:t>ANSWER:</w:t>
      </w:r>
      <w:r w:rsidR="004D0F5D">
        <w:rPr>
          <w:sz w:val="28"/>
          <w:szCs w:val="28"/>
        </w:rPr>
        <w:t xml:space="preserve"> (d)</w:t>
      </w:r>
    </w:p>
    <w:p w14:paraId="6E257B51" w14:textId="02ACD20B" w:rsidR="004D0F5D" w:rsidRDefault="00DB35C1" w:rsidP="002C0166">
      <w:pPr>
        <w:ind w:hanging="709"/>
      </w:pPr>
      <w:hyperlink r:id="rId23" w:history="1">
        <w:r w:rsidR="004D0F5D">
          <w:rPr>
            <w:rStyle w:val="Hyperlink"/>
          </w:rPr>
          <w:t>https://www.tutorialspoint.com/java/java_networking.htm</w:t>
        </w:r>
      </w:hyperlink>
    </w:p>
    <w:p w14:paraId="3B02959D" w14:textId="77777777" w:rsidR="004D0F5D" w:rsidRDefault="004D0F5D" w:rsidP="002C0166">
      <w:pPr>
        <w:ind w:hanging="709"/>
        <w:rPr>
          <w:sz w:val="28"/>
          <w:szCs w:val="28"/>
        </w:rPr>
      </w:pPr>
    </w:p>
    <w:p w14:paraId="27A4178F" w14:textId="59254395" w:rsidR="004D0F5D" w:rsidRDefault="004D0F5D" w:rsidP="002C0166">
      <w:pPr>
        <w:ind w:hanging="709"/>
        <w:rPr>
          <w:sz w:val="28"/>
          <w:szCs w:val="28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The </w:t>
      </w:r>
      <w:proofErr w:type="spellStart"/>
      <w:proofErr w:type="gramStart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java.net.Socket</w:t>
      </w:r>
      <w:proofErr w:type="spellEnd"/>
      <w:proofErr w:type="gramEnd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class represents a socket, and the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java.net.ServerSocket</w:t>
      </w:r>
      <w:proofErr w:type="spellEnd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class provides a mechanism for the server program to listen for clients and establish connections with them.</w:t>
      </w:r>
    </w:p>
    <w:p w14:paraId="4E6A1301" w14:textId="77777777" w:rsidR="0041714A" w:rsidRDefault="0041714A" w:rsidP="00F30911">
      <w:pPr>
        <w:rPr>
          <w:sz w:val="28"/>
          <w:szCs w:val="28"/>
        </w:rPr>
      </w:pPr>
    </w:p>
    <w:p w14:paraId="5667F031" w14:textId="77777777" w:rsidR="002C0166" w:rsidRDefault="002C0166" w:rsidP="00F30911">
      <w:pPr>
        <w:rPr>
          <w:noProof/>
          <w:lang w:eastAsia="en-IN"/>
        </w:rPr>
      </w:pPr>
    </w:p>
    <w:p w14:paraId="6C76780A" w14:textId="77777777" w:rsidR="0041714A" w:rsidRDefault="0041714A" w:rsidP="002C0166">
      <w:pPr>
        <w:ind w:right="-1045" w:hanging="709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EAF5611" wp14:editId="0785A298">
            <wp:extent cx="6534857" cy="2514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14967" t="7396" r="15022" b="44684"/>
                    <a:stretch/>
                  </pic:blipFill>
                  <pic:spPr bwMode="auto">
                    <a:xfrm>
                      <a:off x="0" y="0"/>
                      <a:ext cx="6542925" cy="2517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81B96" w14:textId="77777777" w:rsidR="0041714A" w:rsidRDefault="0041714A" w:rsidP="00F30911">
      <w:pPr>
        <w:rPr>
          <w:sz w:val="28"/>
          <w:szCs w:val="28"/>
        </w:rPr>
      </w:pPr>
    </w:p>
    <w:p w14:paraId="3E76F806" w14:textId="4114A5FE" w:rsidR="002C0166" w:rsidRDefault="00C02D54" w:rsidP="00F30911">
      <w:pPr>
        <w:rPr>
          <w:sz w:val="28"/>
          <w:szCs w:val="28"/>
        </w:rPr>
      </w:pPr>
      <w:r>
        <w:rPr>
          <w:sz w:val="28"/>
          <w:szCs w:val="28"/>
        </w:rPr>
        <w:t>ANSWER: (a)</w:t>
      </w:r>
    </w:p>
    <w:p w14:paraId="5030E7A0" w14:textId="77777777" w:rsidR="00C02D54" w:rsidRDefault="00C02D54" w:rsidP="00F30911">
      <w:pPr>
        <w:rPr>
          <w:sz w:val="28"/>
          <w:szCs w:val="28"/>
        </w:rPr>
      </w:pPr>
    </w:p>
    <w:p w14:paraId="2CE4D12A" w14:textId="7ADB4E18" w:rsidR="00C02D54" w:rsidRDefault="00C02D54" w:rsidP="00F3091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A4FE614" wp14:editId="1D32CDFA">
            <wp:extent cx="5741670" cy="758190"/>
            <wp:effectExtent l="0" t="0" r="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167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1FC9" w14:textId="77777777" w:rsidR="00C02D54" w:rsidRDefault="00C02D54" w:rsidP="00F30911">
      <w:pPr>
        <w:rPr>
          <w:sz w:val="28"/>
          <w:szCs w:val="28"/>
        </w:rPr>
      </w:pPr>
    </w:p>
    <w:p w14:paraId="609B686C" w14:textId="77777777" w:rsidR="00C02D54" w:rsidRDefault="00C02D54" w:rsidP="00F30911">
      <w:pPr>
        <w:rPr>
          <w:sz w:val="28"/>
          <w:szCs w:val="28"/>
        </w:rPr>
      </w:pPr>
    </w:p>
    <w:p w14:paraId="7515D04C" w14:textId="77777777" w:rsidR="002C0166" w:rsidRDefault="002C0166" w:rsidP="00F30911">
      <w:pPr>
        <w:rPr>
          <w:sz w:val="28"/>
          <w:szCs w:val="28"/>
        </w:rPr>
      </w:pPr>
    </w:p>
    <w:p w14:paraId="60E4F6CF" w14:textId="77777777" w:rsidR="002C0166" w:rsidRDefault="002C0166" w:rsidP="00F30911">
      <w:pPr>
        <w:rPr>
          <w:noProof/>
          <w:lang w:eastAsia="en-IN"/>
        </w:rPr>
      </w:pPr>
    </w:p>
    <w:p w14:paraId="4ADD3F23" w14:textId="77777777" w:rsidR="0041714A" w:rsidRDefault="0041714A" w:rsidP="002C0166">
      <w:pPr>
        <w:ind w:hanging="709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CBB6195" wp14:editId="2B9B6C18">
            <wp:extent cx="6926831" cy="3324225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14966" t="7691" r="14690" b="32262"/>
                    <a:stretch/>
                  </pic:blipFill>
                  <pic:spPr bwMode="auto">
                    <a:xfrm>
                      <a:off x="0" y="0"/>
                      <a:ext cx="6957559" cy="3338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CBF6AF" w14:textId="77777777" w:rsidR="0041714A" w:rsidRDefault="0041714A" w:rsidP="00F30911">
      <w:pPr>
        <w:rPr>
          <w:sz w:val="28"/>
          <w:szCs w:val="28"/>
        </w:rPr>
      </w:pPr>
    </w:p>
    <w:p w14:paraId="43955CAE" w14:textId="0C308EF7" w:rsidR="005620AE" w:rsidRDefault="005620AE" w:rsidP="00F30911">
      <w:pPr>
        <w:rPr>
          <w:noProof/>
          <w:color w:val="000000" w:themeColor="text1"/>
          <w:lang w:eastAsia="en-IN"/>
        </w:rPr>
      </w:pPr>
      <w:r w:rsidRPr="000420C9">
        <w:rPr>
          <w:noProof/>
          <w:color w:val="000000" w:themeColor="text1"/>
          <w:lang w:eastAsia="en-IN"/>
        </w:rPr>
        <w:t>ANSWER: (e )</w:t>
      </w:r>
    </w:p>
    <w:p w14:paraId="3DE957B2" w14:textId="10F96EFE" w:rsidR="006A6811" w:rsidRPr="000420C9" w:rsidRDefault="006A6811" w:rsidP="00F30911">
      <w:pPr>
        <w:rPr>
          <w:noProof/>
          <w:color w:val="000000" w:themeColor="text1"/>
          <w:lang w:eastAsia="en-IN"/>
        </w:rPr>
      </w:pPr>
      <w:hyperlink r:id="rId27" w:history="1">
        <w:r>
          <w:rPr>
            <w:rStyle w:val="Hyperlink"/>
          </w:rPr>
          <w:t>https://www.geeksforgeeks.org/access-modifiers-java/</w:t>
        </w:r>
      </w:hyperlink>
    </w:p>
    <w:p w14:paraId="194CF920" w14:textId="10837693" w:rsidR="005620AE" w:rsidRDefault="005620AE" w:rsidP="00F30911">
      <w:pPr>
        <w:rPr>
          <w:noProof/>
          <w:lang w:eastAsia="en-IN"/>
        </w:rPr>
      </w:pPr>
      <w:r>
        <w:rPr>
          <w:noProof/>
          <w:lang w:eastAsia="en-IN"/>
        </w:rPr>
        <w:t>As only public is accesible any where .</w:t>
      </w:r>
    </w:p>
    <w:p w14:paraId="0222B444" w14:textId="77777777" w:rsidR="005620AE" w:rsidRDefault="005620AE" w:rsidP="00F30911">
      <w:pPr>
        <w:rPr>
          <w:noProof/>
          <w:lang w:eastAsia="en-IN"/>
        </w:rPr>
      </w:pPr>
    </w:p>
    <w:p w14:paraId="47C60279" w14:textId="77777777" w:rsidR="0041714A" w:rsidRDefault="0041714A" w:rsidP="002C0166">
      <w:pPr>
        <w:ind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048E9BD4" wp14:editId="6DFCD5F3">
            <wp:extent cx="6506634" cy="2486025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14634" t="7396" r="14856" b="44684"/>
                    <a:stretch/>
                  </pic:blipFill>
                  <pic:spPr bwMode="auto">
                    <a:xfrm>
                      <a:off x="0" y="0"/>
                      <a:ext cx="6519065" cy="2490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9B832" w14:textId="27EDE0C2" w:rsidR="002C0166" w:rsidRPr="009E7A25" w:rsidRDefault="009E7A25" w:rsidP="002C0166">
      <w:pPr>
        <w:ind w:hanging="567"/>
        <w:rPr>
          <w:color w:val="FF0000"/>
          <w:sz w:val="28"/>
          <w:szCs w:val="28"/>
        </w:rPr>
      </w:pPr>
      <w:proofErr w:type="gramStart"/>
      <w:r w:rsidRPr="009E7A25">
        <w:rPr>
          <w:color w:val="FF0000"/>
          <w:sz w:val="28"/>
          <w:szCs w:val="28"/>
        </w:rPr>
        <w:t>ANSWER :</w:t>
      </w:r>
      <w:proofErr w:type="gramEnd"/>
      <w:r w:rsidRPr="009E7A25">
        <w:rPr>
          <w:color w:val="FF0000"/>
          <w:sz w:val="28"/>
          <w:szCs w:val="28"/>
        </w:rPr>
        <w:t xml:space="preserve"> (b)</w:t>
      </w:r>
    </w:p>
    <w:p w14:paraId="16FC20A5" w14:textId="77777777" w:rsidR="002C0166" w:rsidRDefault="002C0166" w:rsidP="002C0166">
      <w:pPr>
        <w:ind w:hanging="567"/>
        <w:rPr>
          <w:sz w:val="28"/>
          <w:szCs w:val="28"/>
        </w:rPr>
      </w:pPr>
    </w:p>
    <w:p w14:paraId="617D228C" w14:textId="77777777" w:rsidR="0041714A" w:rsidRDefault="0041714A" w:rsidP="00F30911">
      <w:pPr>
        <w:rPr>
          <w:sz w:val="28"/>
          <w:szCs w:val="28"/>
        </w:rPr>
      </w:pPr>
    </w:p>
    <w:p w14:paraId="18A32F13" w14:textId="77777777" w:rsidR="002C0166" w:rsidRDefault="002C0166" w:rsidP="00F30911">
      <w:pPr>
        <w:rPr>
          <w:noProof/>
          <w:lang w:eastAsia="en-IN"/>
        </w:rPr>
      </w:pPr>
    </w:p>
    <w:p w14:paraId="4751BA0D" w14:textId="77777777" w:rsidR="0041714A" w:rsidRDefault="0041714A" w:rsidP="002C0166">
      <w:pPr>
        <w:ind w:hanging="567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17A8C57D" wp14:editId="40AD09C7">
            <wp:extent cx="6593927" cy="45529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14967" t="7396" r="15188" b="6823"/>
                    <a:stretch/>
                  </pic:blipFill>
                  <pic:spPr bwMode="auto">
                    <a:xfrm>
                      <a:off x="0" y="0"/>
                      <a:ext cx="6614543" cy="4567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9402D5" w14:textId="5BEF38D4" w:rsidR="009E7A25" w:rsidRDefault="009E7A25" w:rsidP="00F3091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ANSWER :</w:t>
      </w:r>
      <w:proofErr w:type="gramEnd"/>
      <w:r>
        <w:rPr>
          <w:sz w:val="28"/>
          <w:szCs w:val="28"/>
        </w:rPr>
        <w:t xml:space="preserve"> ( e )</w:t>
      </w:r>
    </w:p>
    <w:p w14:paraId="0363FCB4" w14:textId="2DE23725" w:rsidR="009E7A25" w:rsidRDefault="009E7A25" w:rsidP="00F30911">
      <w:pPr>
        <w:rPr>
          <w:sz w:val="28"/>
          <w:szCs w:val="28"/>
        </w:rPr>
      </w:pPr>
    </w:p>
    <w:p w14:paraId="5A6A514B" w14:textId="2B45128C" w:rsidR="009E7A25" w:rsidRDefault="009E7A25" w:rsidP="00F3091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D419FAD" wp14:editId="3A40D980">
            <wp:extent cx="1250899" cy="1005328"/>
            <wp:effectExtent l="0" t="0" r="6985" b="444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92" b="33486"/>
                    <a:stretch/>
                  </pic:blipFill>
                  <pic:spPr bwMode="auto">
                    <a:xfrm>
                      <a:off x="0" y="0"/>
                      <a:ext cx="1256877" cy="1010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F8E1C" w14:textId="77777777" w:rsidR="002C0166" w:rsidRDefault="002C0166" w:rsidP="00F30911">
      <w:pPr>
        <w:rPr>
          <w:noProof/>
          <w:lang w:eastAsia="en-IN"/>
        </w:rPr>
      </w:pPr>
    </w:p>
    <w:p w14:paraId="7E5BA8AD" w14:textId="77777777" w:rsidR="0041714A" w:rsidRDefault="0041714A" w:rsidP="002C0166">
      <w:pPr>
        <w:ind w:hanging="567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495CE811" wp14:editId="0C3FA6AD">
            <wp:extent cx="6624082" cy="3390900"/>
            <wp:effectExtent l="0" t="0" r="571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15299" t="7691" r="14856" b="28712"/>
                    <a:stretch/>
                  </pic:blipFill>
                  <pic:spPr bwMode="auto">
                    <a:xfrm>
                      <a:off x="0" y="0"/>
                      <a:ext cx="6646270" cy="3402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62F341" w14:textId="77777777" w:rsidR="0041714A" w:rsidRDefault="0041714A" w:rsidP="00F30911">
      <w:pPr>
        <w:rPr>
          <w:sz w:val="28"/>
          <w:szCs w:val="28"/>
        </w:rPr>
      </w:pPr>
    </w:p>
    <w:p w14:paraId="781AC892" w14:textId="72F00CA1" w:rsidR="002C0166" w:rsidRDefault="00CC1EC4" w:rsidP="00F3091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ANSWER :</w:t>
      </w:r>
      <w:proofErr w:type="gramEnd"/>
      <w:r>
        <w:rPr>
          <w:sz w:val="28"/>
          <w:szCs w:val="28"/>
        </w:rPr>
        <w:t xml:space="preserve"> </w:t>
      </w:r>
      <w:r w:rsidR="002A4C73">
        <w:rPr>
          <w:sz w:val="28"/>
          <w:szCs w:val="28"/>
        </w:rPr>
        <w:t>(c )</w:t>
      </w:r>
    </w:p>
    <w:p w14:paraId="7E2179FD" w14:textId="2B231829" w:rsidR="00F97554" w:rsidRDefault="00F97554" w:rsidP="00F3091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C6AC304" wp14:editId="77FD15C5">
            <wp:extent cx="1843564" cy="1814169"/>
            <wp:effectExtent l="0" t="0" r="444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73" b="21357"/>
                    <a:stretch/>
                  </pic:blipFill>
                  <pic:spPr bwMode="auto">
                    <a:xfrm>
                      <a:off x="0" y="0"/>
                      <a:ext cx="1851647" cy="1822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D7F94" w14:textId="77777777" w:rsidR="002C0166" w:rsidRDefault="002C0166" w:rsidP="00F30911">
      <w:pPr>
        <w:rPr>
          <w:sz w:val="28"/>
          <w:szCs w:val="28"/>
        </w:rPr>
      </w:pPr>
    </w:p>
    <w:p w14:paraId="6D641207" w14:textId="77777777" w:rsidR="002C0166" w:rsidRDefault="002C0166" w:rsidP="00F30911">
      <w:pPr>
        <w:rPr>
          <w:noProof/>
          <w:lang w:eastAsia="en-IN"/>
        </w:rPr>
      </w:pPr>
    </w:p>
    <w:p w14:paraId="33147867" w14:textId="77777777" w:rsidR="0041714A" w:rsidRDefault="0041714A" w:rsidP="002C0166">
      <w:pPr>
        <w:ind w:left="-284" w:hanging="567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00E9EDCE" wp14:editId="295498BB">
            <wp:extent cx="6864350" cy="3023583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15299" t="7690" r="14856" b="37587"/>
                    <a:stretch/>
                  </pic:blipFill>
                  <pic:spPr bwMode="auto">
                    <a:xfrm>
                      <a:off x="0" y="0"/>
                      <a:ext cx="6892725" cy="3036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0478F" w14:textId="77777777" w:rsidR="00976538" w:rsidRDefault="00976538" w:rsidP="00F30911">
      <w:pPr>
        <w:rPr>
          <w:sz w:val="28"/>
          <w:szCs w:val="28"/>
        </w:rPr>
      </w:pPr>
    </w:p>
    <w:p w14:paraId="335BC396" w14:textId="0CABE0D2" w:rsidR="0041714A" w:rsidRDefault="00976538" w:rsidP="00F30911">
      <w:pPr>
        <w:rPr>
          <w:sz w:val="28"/>
          <w:szCs w:val="28"/>
        </w:rPr>
      </w:pPr>
      <w:r>
        <w:rPr>
          <w:sz w:val="28"/>
          <w:szCs w:val="28"/>
        </w:rPr>
        <w:t xml:space="preserve">ANSWER: </w:t>
      </w:r>
      <w:r w:rsidR="003F1E28">
        <w:rPr>
          <w:sz w:val="28"/>
          <w:szCs w:val="28"/>
        </w:rPr>
        <w:t>(d)</w:t>
      </w:r>
    </w:p>
    <w:p w14:paraId="626B25DC" w14:textId="77777777" w:rsidR="002C0166" w:rsidRDefault="002C0166" w:rsidP="00F30911">
      <w:pPr>
        <w:rPr>
          <w:noProof/>
          <w:lang w:eastAsia="en-IN"/>
        </w:rPr>
      </w:pPr>
    </w:p>
    <w:p w14:paraId="439856FE" w14:textId="77777777" w:rsidR="0041714A" w:rsidRDefault="006940E4" w:rsidP="002C0166">
      <w:pPr>
        <w:ind w:left="-284"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D740DCF" wp14:editId="5842954D">
            <wp:extent cx="6914089" cy="2647950"/>
            <wp:effectExtent l="0" t="0" r="127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14801" t="7099" r="14856" b="44981"/>
                    <a:stretch/>
                  </pic:blipFill>
                  <pic:spPr bwMode="auto">
                    <a:xfrm>
                      <a:off x="0" y="0"/>
                      <a:ext cx="6922037" cy="2650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4E2198" w14:textId="77777777" w:rsidR="002C0166" w:rsidRDefault="002C0166" w:rsidP="002C0166">
      <w:pPr>
        <w:ind w:left="-284" w:hanging="567"/>
        <w:rPr>
          <w:sz w:val="28"/>
          <w:szCs w:val="28"/>
        </w:rPr>
      </w:pPr>
    </w:p>
    <w:p w14:paraId="3E6B9D75" w14:textId="6F7A89CB" w:rsidR="002C0166" w:rsidRDefault="00803FAC" w:rsidP="002C0166">
      <w:pPr>
        <w:ind w:left="-284" w:hanging="567"/>
        <w:rPr>
          <w:sz w:val="28"/>
          <w:szCs w:val="28"/>
        </w:rPr>
      </w:pPr>
      <w:r>
        <w:rPr>
          <w:sz w:val="28"/>
          <w:szCs w:val="28"/>
        </w:rPr>
        <w:t>ANSWER: (</w:t>
      </w:r>
      <w:proofErr w:type="gramStart"/>
      <w:r>
        <w:rPr>
          <w:sz w:val="28"/>
          <w:szCs w:val="28"/>
        </w:rPr>
        <w:t>c )</w:t>
      </w:r>
      <w:proofErr w:type="gramEnd"/>
    </w:p>
    <w:p w14:paraId="4B051287" w14:textId="77777777" w:rsidR="00803FAC" w:rsidRDefault="00803FAC" w:rsidP="002C0166">
      <w:pPr>
        <w:ind w:left="-284" w:hanging="567"/>
        <w:rPr>
          <w:sz w:val="28"/>
          <w:szCs w:val="28"/>
        </w:rPr>
      </w:pPr>
    </w:p>
    <w:p w14:paraId="36CAAA47" w14:textId="08AFE53F" w:rsidR="00803FAC" w:rsidRDefault="00803FAC" w:rsidP="002C0166">
      <w:pPr>
        <w:ind w:left="-284" w:hanging="567"/>
        <w:rPr>
          <w:sz w:val="28"/>
          <w:szCs w:val="28"/>
        </w:rPr>
      </w:pPr>
      <w:r>
        <w:rPr>
          <w:rFonts w:ascii="Verdana" w:hAnsi="Verdana"/>
          <w:color w:val="333333"/>
          <w:sz w:val="20"/>
          <w:szCs w:val="20"/>
          <w:shd w:val="clear" w:color="auto" w:fill="FAFAFA"/>
        </w:rPr>
        <w:t>All fields and methods in the class must be declared public</w:t>
      </w:r>
    </w:p>
    <w:p w14:paraId="41847828" w14:textId="77777777" w:rsidR="006940E4" w:rsidRDefault="006940E4" w:rsidP="00F30911">
      <w:pPr>
        <w:rPr>
          <w:sz w:val="28"/>
          <w:szCs w:val="28"/>
        </w:rPr>
      </w:pPr>
    </w:p>
    <w:p w14:paraId="12026A87" w14:textId="77777777" w:rsidR="002C0166" w:rsidRDefault="002C0166" w:rsidP="00F30911">
      <w:pPr>
        <w:rPr>
          <w:noProof/>
          <w:lang w:eastAsia="en-IN"/>
        </w:rPr>
      </w:pPr>
    </w:p>
    <w:p w14:paraId="01BD8846" w14:textId="706C13FD" w:rsidR="006940E4" w:rsidRDefault="006940E4" w:rsidP="002C0166">
      <w:pPr>
        <w:ind w:left="-851" w:firstLine="284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0D669E07" wp14:editId="34C935AE">
            <wp:extent cx="6460597" cy="24860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14801" t="7691" r="15189" b="44389"/>
                    <a:stretch/>
                  </pic:blipFill>
                  <pic:spPr bwMode="auto">
                    <a:xfrm>
                      <a:off x="0" y="0"/>
                      <a:ext cx="6474986" cy="2491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47CBB7" w14:textId="77777777" w:rsidR="00803FAC" w:rsidRDefault="00803FAC" w:rsidP="002C0166">
      <w:pPr>
        <w:ind w:left="-851" w:firstLine="284"/>
        <w:rPr>
          <w:sz w:val="28"/>
          <w:szCs w:val="28"/>
        </w:rPr>
      </w:pPr>
    </w:p>
    <w:p w14:paraId="5F21A6FE" w14:textId="51F651A1" w:rsidR="006940E4" w:rsidRDefault="001A2710" w:rsidP="00F30911">
      <w:pPr>
        <w:rPr>
          <w:sz w:val="28"/>
          <w:szCs w:val="28"/>
        </w:rPr>
      </w:pPr>
      <w:r>
        <w:rPr>
          <w:sz w:val="28"/>
          <w:szCs w:val="28"/>
        </w:rPr>
        <w:t>ANSWER: (b)</w:t>
      </w:r>
    </w:p>
    <w:p w14:paraId="2B786493" w14:textId="2F38395A" w:rsidR="001A2710" w:rsidRDefault="001A2710" w:rsidP="00F3091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AFCEF37" wp14:editId="58BE0E71">
            <wp:extent cx="5741670" cy="530860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4167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35A5" w14:textId="77777777" w:rsidR="006940E4" w:rsidRDefault="006940E4" w:rsidP="00F30911">
      <w:pPr>
        <w:rPr>
          <w:sz w:val="28"/>
          <w:szCs w:val="28"/>
        </w:rPr>
      </w:pPr>
    </w:p>
    <w:p w14:paraId="6DE6BD7A" w14:textId="77777777" w:rsidR="002C0166" w:rsidRDefault="002C0166" w:rsidP="00F30911">
      <w:pPr>
        <w:rPr>
          <w:noProof/>
          <w:lang w:eastAsia="en-IN"/>
        </w:rPr>
      </w:pPr>
    </w:p>
    <w:p w14:paraId="47FFD68C" w14:textId="77777777" w:rsidR="006940E4" w:rsidRDefault="006940E4" w:rsidP="002C0166">
      <w:pPr>
        <w:ind w:left="-426"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61D2476" wp14:editId="470C8AF3">
            <wp:extent cx="6872025" cy="2667000"/>
            <wp:effectExtent l="0" t="0" r="508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15299" t="7100" r="14856" b="44685"/>
                    <a:stretch/>
                  </pic:blipFill>
                  <pic:spPr bwMode="auto">
                    <a:xfrm>
                      <a:off x="0" y="0"/>
                      <a:ext cx="6877669" cy="2669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D6A1FC" w14:textId="77777777" w:rsidR="006940E4" w:rsidRDefault="006940E4" w:rsidP="00F30911">
      <w:pPr>
        <w:rPr>
          <w:sz w:val="28"/>
          <w:szCs w:val="28"/>
        </w:rPr>
      </w:pPr>
    </w:p>
    <w:p w14:paraId="11111452" w14:textId="708137EA" w:rsidR="002C0166" w:rsidRDefault="00284DC1" w:rsidP="00F30911">
      <w:pPr>
        <w:rPr>
          <w:sz w:val="28"/>
          <w:szCs w:val="28"/>
        </w:rPr>
      </w:pPr>
      <w:r>
        <w:rPr>
          <w:sz w:val="28"/>
          <w:szCs w:val="28"/>
        </w:rPr>
        <w:t>ANSWER: (d)</w:t>
      </w:r>
    </w:p>
    <w:p w14:paraId="284AEE64" w14:textId="4AF36BC6" w:rsidR="00284DC1" w:rsidRDefault="00284DC1" w:rsidP="00F3091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77A5BA0" wp14:editId="53A9476C">
            <wp:extent cx="5741670" cy="93662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4167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441C" w14:textId="77777777" w:rsidR="002C0166" w:rsidRDefault="002C0166" w:rsidP="00F30911">
      <w:pPr>
        <w:rPr>
          <w:sz w:val="28"/>
          <w:szCs w:val="28"/>
        </w:rPr>
      </w:pPr>
    </w:p>
    <w:p w14:paraId="1752DA77" w14:textId="77777777" w:rsidR="002C0166" w:rsidRDefault="002C0166" w:rsidP="00F30911">
      <w:pPr>
        <w:rPr>
          <w:sz w:val="28"/>
          <w:szCs w:val="28"/>
        </w:rPr>
      </w:pPr>
    </w:p>
    <w:p w14:paraId="6093B71C" w14:textId="77777777" w:rsidR="002C0166" w:rsidRDefault="002C0166" w:rsidP="00F30911">
      <w:pPr>
        <w:rPr>
          <w:noProof/>
          <w:lang w:eastAsia="en-IN"/>
        </w:rPr>
      </w:pPr>
    </w:p>
    <w:p w14:paraId="1DE489A3" w14:textId="77777777" w:rsidR="006940E4" w:rsidRDefault="006940E4" w:rsidP="002C0166">
      <w:pPr>
        <w:ind w:left="-851" w:firstLine="284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473B5C13" wp14:editId="4B482FE6">
            <wp:extent cx="6700513" cy="3724275"/>
            <wp:effectExtent l="0" t="0" r="571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l="15133" t="7691" r="14856" b="23092"/>
                    <a:stretch/>
                  </pic:blipFill>
                  <pic:spPr bwMode="auto">
                    <a:xfrm>
                      <a:off x="0" y="0"/>
                      <a:ext cx="6710875" cy="3730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0EB3C" w14:textId="43F633F4" w:rsidR="006940E4" w:rsidRDefault="003F1E28" w:rsidP="00F3091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ANSWER :</w:t>
      </w:r>
      <w:proofErr w:type="gramEnd"/>
      <w:r>
        <w:rPr>
          <w:sz w:val="28"/>
          <w:szCs w:val="28"/>
        </w:rPr>
        <w:t xml:space="preserve"> (a )</w:t>
      </w:r>
    </w:p>
    <w:p w14:paraId="5733F048" w14:textId="2E691672" w:rsidR="003F1E28" w:rsidRDefault="001A0B5D" w:rsidP="00F30911">
      <w:hyperlink r:id="rId40" w:history="1">
        <w:r>
          <w:rPr>
            <w:rStyle w:val="Hyperlink"/>
          </w:rPr>
          <w:t>https://www.vogella.com/tutorials/DesignPatternSingleton/article.html</w:t>
        </w:r>
      </w:hyperlink>
    </w:p>
    <w:p w14:paraId="108ED0A2" w14:textId="77777777" w:rsidR="00942D18" w:rsidRDefault="00942D18" w:rsidP="00F30911">
      <w:pPr>
        <w:rPr>
          <w:sz w:val="28"/>
          <w:szCs w:val="28"/>
        </w:rPr>
      </w:pPr>
    </w:p>
    <w:p w14:paraId="63CD3F67" w14:textId="77777777" w:rsidR="000C2D06" w:rsidRDefault="000C2D06" w:rsidP="00F30911">
      <w:pPr>
        <w:rPr>
          <w:noProof/>
          <w:lang w:eastAsia="en-IN"/>
        </w:rPr>
      </w:pPr>
    </w:p>
    <w:p w14:paraId="54062DC1" w14:textId="77777777" w:rsidR="006940E4" w:rsidRDefault="006940E4" w:rsidP="000C2D06">
      <w:pPr>
        <w:ind w:left="-709"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B627315" wp14:editId="7AE5AF03">
            <wp:extent cx="7239292" cy="336232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l="14967" t="7099" r="14856" b="34924"/>
                    <a:stretch/>
                  </pic:blipFill>
                  <pic:spPr bwMode="auto">
                    <a:xfrm>
                      <a:off x="0" y="0"/>
                      <a:ext cx="7273041" cy="337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62F11" w14:textId="51E699B0" w:rsidR="006940E4" w:rsidRDefault="00A33033" w:rsidP="00A33033">
      <w:pPr>
        <w:ind w:firstLine="720"/>
        <w:rPr>
          <w:sz w:val="28"/>
          <w:szCs w:val="28"/>
        </w:rPr>
      </w:pPr>
      <w:r>
        <w:rPr>
          <w:sz w:val="28"/>
          <w:szCs w:val="28"/>
        </w:rPr>
        <w:t>ANSWER: (a)</w:t>
      </w:r>
    </w:p>
    <w:p w14:paraId="16A2CFAE" w14:textId="296AF73E" w:rsidR="00942D18" w:rsidRDefault="00942D18" w:rsidP="00A33033">
      <w:pPr>
        <w:ind w:firstLine="72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5E2876" wp14:editId="616652F7">
            <wp:extent cx="1719072" cy="1147049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671" b="28784"/>
                    <a:stretch/>
                  </pic:blipFill>
                  <pic:spPr bwMode="auto">
                    <a:xfrm>
                      <a:off x="0" y="0"/>
                      <a:ext cx="1727012" cy="1152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84C82" w14:textId="77777777" w:rsidR="000C2D06" w:rsidRDefault="000C2D06" w:rsidP="00F30911">
      <w:pPr>
        <w:rPr>
          <w:noProof/>
          <w:lang w:eastAsia="en-IN"/>
        </w:rPr>
      </w:pPr>
    </w:p>
    <w:p w14:paraId="213BECF2" w14:textId="77777777" w:rsidR="006940E4" w:rsidRDefault="006940E4" w:rsidP="000C2D06">
      <w:pPr>
        <w:ind w:left="-567"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87803BE" wp14:editId="0F348165">
            <wp:extent cx="7149075" cy="271462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l="14800" t="7395" r="14689" b="44981"/>
                    <a:stretch/>
                  </pic:blipFill>
                  <pic:spPr bwMode="auto">
                    <a:xfrm>
                      <a:off x="0" y="0"/>
                      <a:ext cx="7165849" cy="2720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DD1F7" w14:textId="5C233303" w:rsidR="006940E4" w:rsidRDefault="0008794B" w:rsidP="00F30911">
      <w:pPr>
        <w:rPr>
          <w:sz w:val="28"/>
          <w:szCs w:val="28"/>
        </w:rPr>
      </w:pPr>
      <w:r>
        <w:rPr>
          <w:sz w:val="28"/>
          <w:szCs w:val="28"/>
        </w:rPr>
        <w:t>ANSWER: (a)</w:t>
      </w:r>
    </w:p>
    <w:p w14:paraId="4D68E4F0" w14:textId="4A06F6DD" w:rsidR="0008794B" w:rsidRDefault="0008794B" w:rsidP="00F3091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83965F0" wp14:editId="59A9AB64">
            <wp:extent cx="3036889" cy="782229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62460" cy="78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A03D" w14:textId="5D20F311" w:rsidR="000C2D06" w:rsidRDefault="000C2D06" w:rsidP="00F30911">
      <w:pPr>
        <w:rPr>
          <w:noProof/>
          <w:lang w:eastAsia="en-IN"/>
        </w:rPr>
      </w:pPr>
    </w:p>
    <w:p w14:paraId="5419C7EA" w14:textId="77777777" w:rsidR="00901A5C" w:rsidRDefault="00901A5C" w:rsidP="00F30911">
      <w:pPr>
        <w:rPr>
          <w:noProof/>
          <w:lang w:eastAsia="en-IN"/>
        </w:rPr>
      </w:pPr>
    </w:p>
    <w:p w14:paraId="184BFDC8" w14:textId="77777777" w:rsidR="006940E4" w:rsidRDefault="006940E4" w:rsidP="000C2D06">
      <w:pPr>
        <w:ind w:left="-284"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C54AC59" wp14:editId="0764B611">
            <wp:extent cx="6790174" cy="29146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l="14800" t="7395" r="14689" b="38769"/>
                    <a:stretch/>
                  </pic:blipFill>
                  <pic:spPr bwMode="auto">
                    <a:xfrm>
                      <a:off x="0" y="0"/>
                      <a:ext cx="6799936" cy="2918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53AF48" w14:textId="1C8B6A82" w:rsidR="006940E4" w:rsidRDefault="00DA4A60" w:rsidP="00F30911">
      <w:pPr>
        <w:rPr>
          <w:sz w:val="28"/>
          <w:szCs w:val="28"/>
        </w:rPr>
      </w:pPr>
      <w:r>
        <w:rPr>
          <w:sz w:val="28"/>
          <w:szCs w:val="28"/>
        </w:rPr>
        <w:t>ANSWER: (b)</w:t>
      </w:r>
    </w:p>
    <w:p w14:paraId="2B81C383" w14:textId="555C14E2" w:rsidR="00DA4A60" w:rsidRDefault="00DA4A60" w:rsidP="00F30911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99F7E5" wp14:editId="3E47ECAA">
            <wp:extent cx="4343400" cy="841107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04986" cy="85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3DE4" w14:textId="77777777" w:rsidR="000C2D06" w:rsidRDefault="000C2D06" w:rsidP="00F30911">
      <w:pPr>
        <w:rPr>
          <w:sz w:val="28"/>
          <w:szCs w:val="28"/>
        </w:rPr>
      </w:pPr>
    </w:p>
    <w:p w14:paraId="76EB1A68" w14:textId="77777777" w:rsidR="000C2D06" w:rsidRDefault="000C2D06" w:rsidP="00F30911">
      <w:pPr>
        <w:rPr>
          <w:sz w:val="28"/>
          <w:szCs w:val="28"/>
        </w:rPr>
      </w:pPr>
    </w:p>
    <w:p w14:paraId="34610C08" w14:textId="77777777" w:rsidR="000C2D06" w:rsidRDefault="000C2D06" w:rsidP="00F30911">
      <w:pPr>
        <w:rPr>
          <w:noProof/>
          <w:lang w:eastAsia="en-IN"/>
        </w:rPr>
      </w:pPr>
    </w:p>
    <w:p w14:paraId="0A175950" w14:textId="77777777" w:rsidR="006940E4" w:rsidRDefault="006940E4" w:rsidP="000C2D06">
      <w:pPr>
        <w:ind w:left="-851" w:firstLine="284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DA954A9" wp14:editId="2421B0DC">
            <wp:extent cx="6621780" cy="2604776"/>
            <wp:effectExtent l="0" t="0" r="762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l="15298" t="6803" r="14524" b="44094"/>
                    <a:stretch/>
                  </pic:blipFill>
                  <pic:spPr bwMode="auto">
                    <a:xfrm>
                      <a:off x="0" y="0"/>
                      <a:ext cx="6643251" cy="2613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CA13B3" w14:textId="3D0B2D12" w:rsidR="006940E4" w:rsidRDefault="007452E2" w:rsidP="00F30911">
      <w:pPr>
        <w:rPr>
          <w:sz w:val="28"/>
          <w:szCs w:val="28"/>
        </w:rPr>
      </w:pPr>
      <w:r>
        <w:rPr>
          <w:sz w:val="28"/>
          <w:szCs w:val="28"/>
        </w:rPr>
        <w:t>ANSWER: (d)</w:t>
      </w:r>
    </w:p>
    <w:p w14:paraId="70CCD604" w14:textId="42818E67" w:rsidR="007452E2" w:rsidRDefault="007452E2" w:rsidP="00F30911">
      <w:pPr>
        <w:rPr>
          <w:sz w:val="28"/>
          <w:szCs w:val="28"/>
        </w:rPr>
      </w:pPr>
      <w:hyperlink r:id="rId48" w:history="1">
        <w:r>
          <w:rPr>
            <w:rStyle w:val="Hyperlink"/>
          </w:rPr>
          <w:t>https://www.threeten.org/articles/zoned-date-time.html</w:t>
        </w:r>
      </w:hyperlink>
    </w:p>
    <w:p w14:paraId="2F62985D" w14:textId="77777777" w:rsidR="000C2D06" w:rsidRDefault="000C2D06" w:rsidP="00F30911">
      <w:pPr>
        <w:rPr>
          <w:noProof/>
          <w:lang w:eastAsia="en-IN"/>
        </w:rPr>
      </w:pPr>
    </w:p>
    <w:p w14:paraId="747BF58F" w14:textId="77777777" w:rsidR="006940E4" w:rsidRDefault="006940E4" w:rsidP="000C2D06">
      <w:pPr>
        <w:ind w:left="-426"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B8ABD1E" wp14:editId="5485EF87">
            <wp:extent cx="7096244" cy="2724150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l="14967" t="7099" r="14855" b="44981"/>
                    <a:stretch/>
                  </pic:blipFill>
                  <pic:spPr bwMode="auto">
                    <a:xfrm>
                      <a:off x="0" y="0"/>
                      <a:ext cx="7108816" cy="2728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5DE996" w14:textId="14DC10A6" w:rsidR="007452E2" w:rsidRDefault="007452E2" w:rsidP="00F30911"/>
    <w:p w14:paraId="59777995" w14:textId="12EF9FEE" w:rsidR="007452E2" w:rsidRDefault="007452E2" w:rsidP="00F30911">
      <w:r>
        <w:t>ANSWER: (d)</w:t>
      </w:r>
    </w:p>
    <w:p w14:paraId="53A67DDC" w14:textId="77777777" w:rsidR="007452E2" w:rsidRDefault="007452E2" w:rsidP="00F30911"/>
    <w:p w14:paraId="52885D9E" w14:textId="5C35BE8D" w:rsidR="006940E4" w:rsidRDefault="007452E2" w:rsidP="00F30911">
      <w:pPr>
        <w:rPr>
          <w:sz w:val="28"/>
          <w:szCs w:val="28"/>
        </w:rPr>
      </w:pPr>
      <w:hyperlink r:id="rId50" w:history="1">
        <w:r w:rsidRPr="00D70916">
          <w:rPr>
            <w:rStyle w:val="Hyperlink"/>
          </w:rPr>
          <w:t>https://javaconceptoftheday.com/java-callablestatement-stored-procedures-in-out-parameters-examples/</w:t>
        </w:r>
      </w:hyperlink>
    </w:p>
    <w:p w14:paraId="547C5B2D" w14:textId="77777777" w:rsidR="000C2D06" w:rsidRDefault="000C2D06" w:rsidP="00F30911">
      <w:pPr>
        <w:rPr>
          <w:sz w:val="28"/>
          <w:szCs w:val="28"/>
        </w:rPr>
      </w:pPr>
    </w:p>
    <w:p w14:paraId="41C2B2F3" w14:textId="77777777" w:rsidR="000C2D06" w:rsidRDefault="000C2D06" w:rsidP="00F30911">
      <w:pPr>
        <w:rPr>
          <w:sz w:val="28"/>
          <w:szCs w:val="28"/>
        </w:rPr>
      </w:pPr>
    </w:p>
    <w:p w14:paraId="6557F9CE" w14:textId="77777777" w:rsidR="00966A20" w:rsidRDefault="00966A20" w:rsidP="00F30911">
      <w:pPr>
        <w:rPr>
          <w:sz w:val="28"/>
          <w:szCs w:val="28"/>
        </w:rPr>
      </w:pPr>
    </w:p>
    <w:p w14:paraId="7B173264" w14:textId="77777777" w:rsidR="00966A20" w:rsidRDefault="00966A20" w:rsidP="00F30911">
      <w:pPr>
        <w:rPr>
          <w:sz w:val="28"/>
          <w:szCs w:val="28"/>
        </w:rPr>
      </w:pPr>
    </w:p>
    <w:p w14:paraId="43F52F5F" w14:textId="77777777" w:rsidR="00966A20" w:rsidRDefault="00966A20" w:rsidP="00F30911">
      <w:pPr>
        <w:rPr>
          <w:sz w:val="28"/>
          <w:szCs w:val="28"/>
        </w:rPr>
      </w:pPr>
    </w:p>
    <w:p w14:paraId="302731E5" w14:textId="77777777" w:rsidR="000C2D06" w:rsidRDefault="000C2D06" w:rsidP="00F30911">
      <w:pPr>
        <w:rPr>
          <w:noProof/>
          <w:lang w:eastAsia="en-IN"/>
        </w:rPr>
      </w:pPr>
    </w:p>
    <w:p w14:paraId="6AB1E49F" w14:textId="77777777" w:rsidR="006940E4" w:rsidRDefault="006940E4" w:rsidP="000C2D06">
      <w:pPr>
        <w:ind w:left="-567"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14300C2" wp14:editId="7280EFD6">
            <wp:extent cx="7249413" cy="2752725"/>
            <wp:effectExtent l="0" t="0" r="889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l="14967" t="7395" r="14523" b="44981"/>
                    <a:stretch/>
                  </pic:blipFill>
                  <pic:spPr bwMode="auto">
                    <a:xfrm>
                      <a:off x="0" y="0"/>
                      <a:ext cx="7264128" cy="2758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9C9E13" w14:textId="77777777" w:rsidR="006940E4" w:rsidRDefault="006940E4" w:rsidP="00F30911">
      <w:pPr>
        <w:rPr>
          <w:sz w:val="28"/>
          <w:szCs w:val="28"/>
        </w:rPr>
      </w:pPr>
    </w:p>
    <w:p w14:paraId="2469117A" w14:textId="15D88522" w:rsidR="000C2D06" w:rsidRDefault="00FA1C20" w:rsidP="00F30911">
      <w:pPr>
        <w:rPr>
          <w:noProof/>
          <w:lang w:eastAsia="en-IN"/>
        </w:rPr>
      </w:pPr>
      <w:r>
        <w:rPr>
          <w:noProof/>
          <w:lang w:eastAsia="en-IN"/>
        </w:rPr>
        <w:t>ANSWER: (a)</w:t>
      </w:r>
    </w:p>
    <w:p w14:paraId="2E782D17" w14:textId="7F43CA8E" w:rsidR="00FA1C20" w:rsidRDefault="00DB35C1" w:rsidP="00F30911">
      <w:pPr>
        <w:rPr>
          <w:rStyle w:val="Hyperlink"/>
        </w:rPr>
      </w:pPr>
      <w:hyperlink r:id="rId52" w:history="1">
        <w:r w:rsidR="00FA1C20">
          <w:rPr>
            <w:rStyle w:val="Hyperlink"/>
          </w:rPr>
          <w:t>https://www.ibm.com/support/pages/javaxnamingnamingexception-name-compenvjdbc-not-found-context-java</w:t>
        </w:r>
      </w:hyperlink>
    </w:p>
    <w:p w14:paraId="66BEA1EB" w14:textId="77777777" w:rsidR="00A81CC2" w:rsidRDefault="00A81CC2" w:rsidP="00F30911">
      <w:pPr>
        <w:rPr>
          <w:noProof/>
          <w:lang w:eastAsia="en-IN"/>
        </w:rPr>
      </w:pPr>
    </w:p>
    <w:p w14:paraId="6DD02F3D" w14:textId="77777777" w:rsidR="006940E4" w:rsidRDefault="006940E4" w:rsidP="000C2D06">
      <w:pPr>
        <w:ind w:left="-426"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77DCB05" wp14:editId="0FE25669">
            <wp:extent cx="6933725" cy="2628900"/>
            <wp:effectExtent l="0" t="0" r="63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l="14967" t="7396" r="14855" b="45277"/>
                    <a:stretch/>
                  </pic:blipFill>
                  <pic:spPr bwMode="auto">
                    <a:xfrm>
                      <a:off x="0" y="0"/>
                      <a:ext cx="6946454" cy="2633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120A8" w14:textId="77777777" w:rsidR="000C2D06" w:rsidRDefault="000C2D06" w:rsidP="00F30911">
      <w:pPr>
        <w:rPr>
          <w:sz w:val="28"/>
          <w:szCs w:val="28"/>
        </w:rPr>
      </w:pPr>
    </w:p>
    <w:p w14:paraId="343EC3A5" w14:textId="77777777" w:rsidR="000C2D06" w:rsidRDefault="000C2D06" w:rsidP="00F30911">
      <w:pPr>
        <w:rPr>
          <w:sz w:val="28"/>
          <w:szCs w:val="28"/>
        </w:rPr>
      </w:pPr>
    </w:p>
    <w:p w14:paraId="66E45905" w14:textId="0BB4C64E" w:rsidR="006940E4" w:rsidRPr="0008794B" w:rsidRDefault="0003402D" w:rsidP="00F30911">
      <w:pPr>
        <w:rPr>
          <w:color w:val="FF0000"/>
          <w:sz w:val="28"/>
          <w:szCs w:val="28"/>
        </w:rPr>
      </w:pPr>
      <w:r w:rsidRPr="0008794B">
        <w:rPr>
          <w:color w:val="FF0000"/>
          <w:sz w:val="28"/>
          <w:szCs w:val="28"/>
        </w:rPr>
        <w:t>ANSWER: (b)</w:t>
      </w:r>
    </w:p>
    <w:p w14:paraId="31285EDA" w14:textId="16C67376" w:rsidR="0003402D" w:rsidRDefault="00DB35C1" w:rsidP="00F30911">
      <w:pPr>
        <w:rPr>
          <w:sz w:val="28"/>
          <w:szCs w:val="28"/>
        </w:rPr>
      </w:pPr>
      <w:hyperlink r:id="rId54" w:history="1">
        <w:r w:rsidR="0003402D">
          <w:rPr>
            <w:rStyle w:val="Hyperlink"/>
          </w:rPr>
          <w:t>https://docs.oracle.com/javase/7/docs/technotes/tools/windows/javac.html</w:t>
        </w:r>
      </w:hyperlink>
    </w:p>
    <w:p w14:paraId="61380AFA" w14:textId="77777777" w:rsidR="00966A20" w:rsidRDefault="00966A20" w:rsidP="00F30911">
      <w:pPr>
        <w:rPr>
          <w:sz w:val="28"/>
          <w:szCs w:val="28"/>
        </w:rPr>
      </w:pPr>
    </w:p>
    <w:p w14:paraId="3E0A03D1" w14:textId="77777777" w:rsidR="00966A20" w:rsidRDefault="00966A20" w:rsidP="00F30911">
      <w:pPr>
        <w:rPr>
          <w:sz w:val="28"/>
          <w:szCs w:val="28"/>
        </w:rPr>
      </w:pPr>
    </w:p>
    <w:p w14:paraId="21415174" w14:textId="77777777" w:rsidR="000C2D06" w:rsidRDefault="000C2D06" w:rsidP="00F30911">
      <w:pPr>
        <w:rPr>
          <w:noProof/>
          <w:lang w:eastAsia="en-IN"/>
        </w:rPr>
      </w:pPr>
    </w:p>
    <w:p w14:paraId="61DE9186" w14:textId="77777777" w:rsidR="006940E4" w:rsidRDefault="006940E4" w:rsidP="000C2D06">
      <w:pPr>
        <w:ind w:left="-567" w:hanging="567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7919BA94" wp14:editId="6B17C80F">
            <wp:extent cx="7205780" cy="28003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l="15133" t="7099" r="14689" b="44390"/>
                    <a:stretch/>
                  </pic:blipFill>
                  <pic:spPr bwMode="auto">
                    <a:xfrm>
                      <a:off x="0" y="0"/>
                      <a:ext cx="7229209" cy="280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81BF56" w14:textId="77777777" w:rsidR="006940E4" w:rsidRDefault="006940E4" w:rsidP="00F30911">
      <w:pPr>
        <w:rPr>
          <w:sz w:val="28"/>
          <w:szCs w:val="28"/>
        </w:rPr>
      </w:pPr>
    </w:p>
    <w:p w14:paraId="3696112C" w14:textId="26AD4062" w:rsidR="000C2D06" w:rsidRPr="00A81CC2" w:rsidRDefault="00E54B86" w:rsidP="00F30911">
      <w:pPr>
        <w:rPr>
          <w:noProof/>
          <w:color w:val="000000" w:themeColor="text1"/>
          <w:lang w:eastAsia="en-IN"/>
        </w:rPr>
      </w:pPr>
      <w:r w:rsidRPr="00A81CC2">
        <w:rPr>
          <w:noProof/>
          <w:color w:val="000000" w:themeColor="text1"/>
          <w:lang w:eastAsia="en-IN"/>
        </w:rPr>
        <w:t>ANSWER: (b)</w:t>
      </w:r>
    </w:p>
    <w:p w14:paraId="5F8BBE0D" w14:textId="13C8A61C" w:rsidR="00E54B86" w:rsidRDefault="00DB35C1" w:rsidP="00F30911">
      <w:pPr>
        <w:rPr>
          <w:noProof/>
          <w:lang w:eastAsia="en-IN"/>
        </w:rPr>
      </w:pPr>
      <w:hyperlink r:id="rId56" w:history="1">
        <w:r w:rsidR="00E54B86">
          <w:rPr>
            <w:rStyle w:val="Hyperlink"/>
          </w:rPr>
          <w:t>https://www.geeksforgeeks.org/displaying-xml-using-xslt/</w:t>
        </w:r>
      </w:hyperlink>
    </w:p>
    <w:p w14:paraId="35686C86" w14:textId="021814A5" w:rsidR="00E54B86" w:rsidRDefault="00E54B86" w:rsidP="00F30911">
      <w:pPr>
        <w:rPr>
          <w:noProof/>
          <w:lang w:eastAsia="en-IN"/>
        </w:rPr>
      </w:pPr>
    </w:p>
    <w:p w14:paraId="70DCA7C0" w14:textId="77777777" w:rsidR="00E54B86" w:rsidRDefault="00E54B86" w:rsidP="00F30911">
      <w:pPr>
        <w:rPr>
          <w:noProof/>
          <w:lang w:eastAsia="en-IN"/>
        </w:rPr>
      </w:pPr>
    </w:p>
    <w:p w14:paraId="361D910A" w14:textId="77777777" w:rsidR="006940E4" w:rsidRDefault="006940E4" w:rsidP="000C2D06">
      <w:pPr>
        <w:ind w:left="-1276" w:firstLine="426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0A62D0E0" wp14:editId="0BF3EABC">
            <wp:extent cx="6848123" cy="26289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l="14967" t="7395" r="14855" b="44685"/>
                    <a:stretch/>
                  </pic:blipFill>
                  <pic:spPr bwMode="auto">
                    <a:xfrm>
                      <a:off x="0" y="0"/>
                      <a:ext cx="6867826" cy="2636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51EE1F" w14:textId="77777777" w:rsidR="006940E4" w:rsidRDefault="006940E4" w:rsidP="00F30911">
      <w:pPr>
        <w:rPr>
          <w:sz w:val="28"/>
          <w:szCs w:val="28"/>
        </w:rPr>
      </w:pPr>
    </w:p>
    <w:p w14:paraId="0D28EBAA" w14:textId="2A88A108" w:rsidR="000C2D06" w:rsidRDefault="0041734C" w:rsidP="00F30911">
      <w:pPr>
        <w:rPr>
          <w:sz w:val="28"/>
          <w:szCs w:val="28"/>
        </w:rPr>
      </w:pPr>
      <w:r>
        <w:rPr>
          <w:sz w:val="28"/>
          <w:szCs w:val="28"/>
        </w:rPr>
        <w:t>ANSWER:</w:t>
      </w:r>
    </w:p>
    <w:p w14:paraId="56968566" w14:textId="738D2C02" w:rsidR="0041734C" w:rsidRDefault="0041734C" w:rsidP="00F3091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9DE312E" wp14:editId="48343E1D">
            <wp:extent cx="5741670" cy="540567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t="37267"/>
                    <a:stretch/>
                  </pic:blipFill>
                  <pic:spPr bwMode="auto">
                    <a:xfrm>
                      <a:off x="0" y="0"/>
                      <a:ext cx="5741670" cy="540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E58869" w14:textId="77777777" w:rsidR="000C2D06" w:rsidRDefault="000C2D06" w:rsidP="00F30911">
      <w:pPr>
        <w:rPr>
          <w:sz w:val="28"/>
          <w:szCs w:val="28"/>
        </w:rPr>
      </w:pPr>
    </w:p>
    <w:p w14:paraId="01AF1212" w14:textId="77777777" w:rsidR="000C2D06" w:rsidRDefault="000C2D06" w:rsidP="00F30911">
      <w:pPr>
        <w:rPr>
          <w:sz w:val="28"/>
          <w:szCs w:val="28"/>
        </w:rPr>
      </w:pPr>
    </w:p>
    <w:p w14:paraId="3454DBA3" w14:textId="77777777" w:rsidR="00966A20" w:rsidRDefault="00966A20" w:rsidP="00F30911">
      <w:pPr>
        <w:rPr>
          <w:sz w:val="28"/>
          <w:szCs w:val="28"/>
        </w:rPr>
      </w:pPr>
    </w:p>
    <w:p w14:paraId="367ABE4E" w14:textId="77777777" w:rsidR="000C2D06" w:rsidRDefault="000C2D06" w:rsidP="00F30911">
      <w:pPr>
        <w:rPr>
          <w:noProof/>
          <w:lang w:eastAsia="en-IN"/>
        </w:rPr>
      </w:pPr>
    </w:p>
    <w:p w14:paraId="1DE388C2" w14:textId="77777777" w:rsidR="006940E4" w:rsidRDefault="006940E4" w:rsidP="000C2D06">
      <w:pPr>
        <w:ind w:left="-567" w:hanging="567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2780DB1B" wp14:editId="1562661D">
            <wp:extent cx="7138297" cy="4400550"/>
            <wp:effectExtent l="0" t="0" r="571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9"/>
                    <a:srcRect l="14800" t="7396" r="14523" b="15105"/>
                    <a:stretch/>
                  </pic:blipFill>
                  <pic:spPr bwMode="auto">
                    <a:xfrm>
                      <a:off x="0" y="0"/>
                      <a:ext cx="7162816" cy="4415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24CD3" w14:textId="77777777" w:rsidR="000C2D06" w:rsidRDefault="000C2D06" w:rsidP="000C2D06">
      <w:pPr>
        <w:ind w:left="-567" w:hanging="567"/>
        <w:rPr>
          <w:sz w:val="28"/>
          <w:szCs w:val="28"/>
        </w:rPr>
      </w:pPr>
    </w:p>
    <w:p w14:paraId="1C4A0608" w14:textId="77777777" w:rsidR="000C2D06" w:rsidRDefault="000C2D06" w:rsidP="000C2D06">
      <w:pPr>
        <w:ind w:left="-567" w:hanging="567"/>
        <w:rPr>
          <w:sz w:val="28"/>
          <w:szCs w:val="28"/>
        </w:rPr>
      </w:pPr>
    </w:p>
    <w:p w14:paraId="5ED63067" w14:textId="77777777" w:rsidR="006940E4" w:rsidRDefault="006940E4" w:rsidP="00F30911">
      <w:pPr>
        <w:rPr>
          <w:sz w:val="28"/>
          <w:szCs w:val="28"/>
        </w:rPr>
      </w:pPr>
    </w:p>
    <w:p w14:paraId="5A0BD4E7" w14:textId="77777777" w:rsidR="000C2D06" w:rsidRDefault="000C2D06" w:rsidP="00F30911">
      <w:pPr>
        <w:rPr>
          <w:noProof/>
          <w:lang w:eastAsia="en-IN"/>
        </w:rPr>
      </w:pPr>
    </w:p>
    <w:p w14:paraId="12F39AEE" w14:textId="77777777" w:rsidR="006940E4" w:rsidRDefault="006940E4" w:rsidP="000C2D06">
      <w:pPr>
        <w:ind w:left="-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7AF42F10" wp14:editId="04BE726D">
            <wp:extent cx="6697331" cy="2586885"/>
            <wp:effectExtent l="0" t="0" r="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0"/>
                    <a:srcRect l="14801" t="7396" r="15022" b="44389"/>
                    <a:stretch/>
                  </pic:blipFill>
                  <pic:spPr bwMode="auto">
                    <a:xfrm>
                      <a:off x="0" y="0"/>
                      <a:ext cx="6728578" cy="2598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9C3FE" w14:textId="77777777" w:rsidR="00A81CC2" w:rsidRDefault="00A81CC2" w:rsidP="00F30911">
      <w:pPr>
        <w:rPr>
          <w:sz w:val="28"/>
          <w:szCs w:val="28"/>
        </w:rPr>
      </w:pPr>
    </w:p>
    <w:p w14:paraId="268B5D5A" w14:textId="5700DEBF" w:rsidR="006940E4" w:rsidRDefault="0041734C" w:rsidP="00F30911">
      <w:pPr>
        <w:rPr>
          <w:sz w:val="28"/>
          <w:szCs w:val="28"/>
        </w:rPr>
      </w:pPr>
      <w:r>
        <w:rPr>
          <w:sz w:val="28"/>
          <w:szCs w:val="28"/>
        </w:rPr>
        <w:t>ANSWER: (b)</w:t>
      </w:r>
    </w:p>
    <w:p w14:paraId="576E2418" w14:textId="77777777" w:rsidR="00A81CC2" w:rsidRDefault="00A81CC2" w:rsidP="00F30911">
      <w:pPr>
        <w:rPr>
          <w:sz w:val="28"/>
          <w:szCs w:val="28"/>
        </w:rPr>
      </w:pPr>
    </w:p>
    <w:p w14:paraId="4B8904B6" w14:textId="77777777" w:rsidR="000C2D06" w:rsidRDefault="000C2D06" w:rsidP="00F30911">
      <w:pPr>
        <w:rPr>
          <w:sz w:val="28"/>
          <w:szCs w:val="28"/>
        </w:rPr>
      </w:pPr>
    </w:p>
    <w:p w14:paraId="62868ABD" w14:textId="77777777" w:rsidR="000C2D06" w:rsidRDefault="000C2D06" w:rsidP="00F30911">
      <w:pPr>
        <w:rPr>
          <w:sz w:val="28"/>
          <w:szCs w:val="28"/>
        </w:rPr>
      </w:pPr>
    </w:p>
    <w:p w14:paraId="5E855F95" w14:textId="77777777" w:rsidR="00966A20" w:rsidRDefault="00966A20" w:rsidP="00F30911">
      <w:pPr>
        <w:rPr>
          <w:noProof/>
          <w:lang w:eastAsia="en-IN"/>
        </w:rPr>
      </w:pPr>
    </w:p>
    <w:p w14:paraId="3DB0B8B0" w14:textId="77777777" w:rsidR="00966A20" w:rsidRDefault="00966A20" w:rsidP="00F30911">
      <w:pPr>
        <w:rPr>
          <w:noProof/>
          <w:lang w:eastAsia="en-IN"/>
        </w:rPr>
      </w:pPr>
    </w:p>
    <w:p w14:paraId="3FA9FE72" w14:textId="77777777" w:rsidR="00966A20" w:rsidRDefault="00966A20" w:rsidP="00F30911">
      <w:pPr>
        <w:rPr>
          <w:noProof/>
          <w:lang w:eastAsia="en-IN"/>
        </w:rPr>
      </w:pPr>
    </w:p>
    <w:p w14:paraId="77933254" w14:textId="77777777" w:rsidR="006940E4" w:rsidRDefault="006940E4" w:rsidP="00966A20">
      <w:pPr>
        <w:ind w:left="-567"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19386B95" wp14:editId="2483FE82">
            <wp:extent cx="7141998" cy="2771775"/>
            <wp:effectExtent l="0" t="0" r="190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1"/>
                    <a:srcRect l="14967" t="7396" r="15188" b="44389"/>
                    <a:stretch/>
                  </pic:blipFill>
                  <pic:spPr bwMode="auto">
                    <a:xfrm>
                      <a:off x="0" y="0"/>
                      <a:ext cx="7157244" cy="2777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EB554" w14:textId="35A42219" w:rsidR="006940E4" w:rsidRDefault="000E0278" w:rsidP="00F30911">
      <w:pPr>
        <w:rPr>
          <w:sz w:val="28"/>
          <w:szCs w:val="28"/>
        </w:rPr>
      </w:pPr>
      <w:r w:rsidRPr="001E4B65">
        <w:rPr>
          <w:color w:val="000000" w:themeColor="text1"/>
          <w:sz w:val="28"/>
          <w:szCs w:val="28"/>
        </w:rPr>
        <w:t>ANSWER: (b)</w:t>
      </w:r>
    </w:p>
    <w:p w14:paraId="0048218C" w14:textId="77777777" w:rsidR="000E0278" w:rsidRDefault="000E0278" w:rsidP="00F30911">
      <w:pPr>
        <w:rPr>
          <w:sz w:val="28"/>
          <w:szCs w:val="28"/>
        </w:rPr>
      </w:pPr>
    </w:p>
    <w:p w14:paraId="1A7F3840" w14:textId="77777777" w:rsidR="00966A20" w:rsidRDefault="00966A20" w:rsidP="00F30911">
      <w:pPr>
        <w:rPr>
          <w:noProof/>
          <w:lang w:eastAsia="en-IN"/>
        </w:rPr>
      </w:pPr>
    </w:p>
    <w:p w14:paraId="1D9DB5D6" w14:textId="77777777" w:rsidR="006940E4" w:rsidRDefault="006940E4" w:rsidP="00966A20">
      <w:pPr>
        <w:ind w:left="-567" w:hanging="284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76C790B9" wp14:editId="6107FEB1">
            <wp:extent cx="6955364" cy="265747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"/>
                    <a:srcRect l="14801" t="7395" r="14689" b="44685"/>
                    <a:stretch/>
                  </pic:blipFill>
                  <pic:spPr bwMode="auto">
                    <a:xfrm>
                      <a:off x="0" y="0"/>
                      <a:ext cx="6963718" cy="2660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58A44" w14:textId="0D3D40EB" w:rsidR="006940E4" w:rsidRDefault="00510535" w:rsidP="00F30911">
      <w:pPr>
        <w:rPr>
          <w:sz w:val="28"/>
          <w:szCs w:val="28"/>
        </w:rPr>
      </w:pPr>
      <w:r>
        <w:rPr>
          <w:sz w:val="28"/>
          <w:szCs w:val="28"/>
        </w:rPr>
        <w:t>ANSWER: (d)</w:t>
      </w:r>
    </w:p>
    <w:p w14:paraId="01F0229C" w14:textId="02CEF127" w:rsidR="00510535" w:rsidRDefault="00DB35C1" w:rsidP="00F30911">
      <w:pPr>
        <w:rPr>
          <w:sz w:val="28"/>
          <w:szCs w:val="28"/>
        </w:rPr>
      </w:pPr>
      <w:hyperlink r:id="rId63" w:history="1">
        <w:r w:rsidR="00510535">
          <w:rPr>
            <w:rStyle w:val="Hyperlink"/>
          </w:rPr>
          <w:t>https://www.geeksforgeeks.org/difference-between-abstract-class-and-concrete-class-in-java/</w:t>
        </w:r>
      </w:hyperlink>
    </w:p>
    <w:p w14:paraId="5AA61D08" w14:textId="77777777" w:rsidR="00966A20" w:rsidRDefault="00966A20" w:rsidP="00F30911">
      <w:pPr>
        <w:rPr>
          <w:sz w:val="28"/>
          <w:szCs w:val="28"/>
        </w:rPr>
      </w:pPr>
    </w:p>
    <w:p w14:paraId="31B49CF1" w14:textId="77777777" w:rsidR="00966A20" w:rsidRDefault="00966A20" w:rsidP="00F30911">
      <w:pPr>
        <w:rPr>
          <w:sz w:val="28"/>
          <w:szCs w:val="28"/>
        </w:rPr>
      </w:pPr>
    </w:p>
    <w:p w14:paraId="78F585A4" w14:textId="77777777" w:rsidR="00966A20" w:rsidRDefault="00966A20" w:rsidP="00F30911">
      <w:pPr>
        <w:rPr>
          <w:sz w:val="28"/>
          <w:szCs w:val="28"/>
        </w:rPr>
      </w:pPr>
    </w:p>
    <w:p w14:paraId="7E14D857" w14:textId="77777777" w:rsidR="00966A20" w:rsidRDefault="00966A20" w:rsidP="00F30911">
      <w:pPr>
        <w:rPr>
          <w:noProof/>
          <w:lang w:eastAsia="en-IN"/>
        </w:rPr>
      </w:pPr>
    </w:p>
    <w:p w14:paraId="00BC73E0" w14:textId="77777777" w:rsidR="006940E4" w:rsidRDefault="006940E4" w:rsidP="00966A20">
      <w:pPr>
        <w:ind w:left="-1418" w:firstLine="426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0AC2C550" wp14:editId="6D184EF3">
            <wp:extent cx="7111512" cy="460057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4"/>
                    <a:srcRect l="14801" t="7395" r="15022" b="11851"/>
                    <a:stretch/>
                  </pic:blipFill>
                  <pic:spPr bwMode="auto">
                    <a:xfrm>
                      <a:off x="0" y="0"/>
                      <a:ext cx="7132168" cy="4613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54165" w14:textId="7BD698F0" w:rsidR="00226823" w:rsidRPr="001E4B65" w:rsidRDefault="00226823" w:rsidP="00F30911">
      <w:pPr>
        <w:rPr>
          <w:color w:val="FF0000"/>
          <w:sz w:val="28"/>
          <w:szCs w:val="28"/>
        </w:rPr>
      </w:pPr>
      <w:r w:rsidRPr="001E4B65">
        <w:rPr>
          <w:color w:val="FF0000"/>
          <w:sz w:val="28"/>
          <w:szCs w:val="28"/>
        </w:rPr>
        <w:t>ANSWER:</w:t>
      </w:r>
    </w:p>
    <w:p w14:paraId="72B63648" w14:textId="7D6623BB" w:rsidR="00226823" w:rsidRDefault="00226823" w:rsidP="00226823">
      <w:pPr>
        <w:pStyle w:val="ListParagraph"/>
        <w:numPr>
          <w:ilvl w:val="0"/>
          <w:numId w:val="26"/>
        </w:numPr>
        <w:rPr>
          <w:sz w:val="28"/>
          <w:szCs w:val="28"/>
        </w:rPr>
      </w:pPr>
      <w:r>
        <w:rPr>
          <w:noProof/>
        </w:rPr>
        <w:drawing>
          <wp:inline distT="0" distB="0" distL="0" distR="0" wp14:anchorId="5275B378" wp14:editId="6ADB517B">
            <wp:extent cx="1319042" cy="1279071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337637" cy="129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4E0A0" w14:textId="7651E6A6" w:rsidR="00226823" w:rsidRDefault="00226823" w:rsidP="00226823">
      <w:pPr>
        <w:pStyle w:val="ListParagraph"/>
        <w:numPr>
          <w:ilvl w:val="0"/>
          <w:numId w:val="26"/>
        </w:numPr>
        <w:rPr>
          <w:sz w:val="28"/>
          <w:szCs w:val="28"/>
        </w:rPr>
      </w:pPr>
      <w:r>
        <w:rPr>
          <w:noProof/>
        </w:rPr>
        <w:drawing>
          <wp:inline distT="0" distB="0" distL="0" distR="0" wp14:anchorId="7FCE6C94" wp14:editId="3959AAFF">
            <wp:extent cx="1355272" cy="1173788"/>
            <wp:effectExtent l="0" t="0" r="0" b="762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65388" cy="118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7480" w14:textId="78C24872" w:rsidR="00226823" w:rsidRDefault="00226823" w:rsidP="00226823">
      <w:pPr>
        <w:pStyle w:val="ListParagraph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>A</w:t>
      </w:r>
    </w:p>
    <w:p w14:paraId="7C542C17" w14:textId="702FA93D" w:rsidR="00226823" w:rsidRPr="00226823" w:rsidRDefault="00226823" w:rsidP="00226823">
      <w:pPr>
        <w:pStyle w:val="ListParagraph"/>
        <w:numPr>
          <w:ilvl w:val="0"/>
          <w:numId w:val="26"/>
        </w:numPr>
        <w:rPr>
          <w:sz w:val="28"/>
          <w:szCs w:val="28"/>
        </w:rPr>
      </w:pPr>
      <w:r>
        <w:rPr>
          <w:noProof/>
        </w:rPr>
        <w:drawing>
          <wp:inline distT="0" distB="0" distL="0" distR="0" wp14:anchorId="6F7C8CCF" wp14:editId="04784DD2">
            <wp:extent cx="1409700" cy="1256540"/>
            <wp:effectExtent l="0" t="0" r="0" b="127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418692" cy="126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C4D74C6" w14:textId="77777777" w:rsidR="00226823" w:rsidRPr="00226823" w:rsidRDefault="00226823" w:rsidP="00226823">
      <w:pPr>
        <w:rPr>
          <w:sz w:val="28"/>
          <w:szCs w:val="28"/>
        </w:rPr>
      </w:pPr>
    </w:p>
    <w:p w14:paraId="5AF73B9C" w14:textId="77777777" w:rsidR="00966A20" w:rsidRDefault="00966A20" w:rsidP="00F30911">
      <w:pPr>
        <w:rPr>
          <w:noProof/>
          <w:lang w:eastAsia="en-IN"/>
        </w:rPr>
      </w:pPr>
    </w:p>
    <w:p w14:paraId="59B6AC48" w14:textId="77777777" w:rsidR="001C11A6" w:rsidRDefault="001C11A6" w:rsidP="00966A20">
      <w:pPr>
        <w:ind w:left="-1418" w:firstLine="284"/>
        <w:rPr>
          <w:noProof/>
          <w:lang w:eastAsia="en-IN"/>
        </w:rPr>
      </w:pPr>
    </w:p>
    <w:p w14:paraId="4FFC337A" w14:textId="77777777" w:rsidR="006940E4" w:rsidRDefault="006940E4" w:rsidP="001C11A6">
      <w:pPr>
        <w:ind w:left="-1418" w:firstLine="1844"/>
        <w:jc w:val="center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899A5A7" wp14:editId="1974EEBB">
            <wp:extent cx="5351985" cy="6591300"/>
            <wp:effectExtent l="0" t="0" r="127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/>
                    <a:srcRect l="30007" t="11819" r="32313" b="5640"/>
                    <a:stretch/>
                  </pic:blipFill>
                  <pic:spPr bwMode="auto">
                    <a:xfrm>
                      <a:off x="0" y="0"/>
                      <a:ext cx="5410854" cy="6663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FA9B0" w14:textId="77777777" w:rsidR="00701199" w:rsidRDefault="00701199" w:rsidP="00F30911">
      <w:pPr>
        <w:rPr>
          <w:sz w:val="28"/>
          <w:szCs w:val="28"/>
        </w:rPr>
      </w:pPr>
    </w:p>
    <w:p w14:paraId="202D7AAA" w14:textId="77777777" w:rsidR="00701199" w:rsidRDefault="00701199" w:rsidP="00F30911">
      <w:pPr>
        <w:rPr>
          <w:sz w:val="28"/>
          <w:szCs w:val="28"/>
        </w:rPr>
      </w:pPr>
    </w:p>
    <w:p w14:paraId="21E8197D" w14:textId="7165E4B1" w:rsidR="0034528E" w:rsidRDefault="0034528E" w:rsidP="00F30911">
      <w:pPr>
        <w:rPr>
          <w:sz w:val="28"/>
          <w:szCs w:val="28"/>
        </w:rPr>
      </w:pPr>
      <w:r>
        <w:rPr>
          <w:sz w:val="28"/>
          <w:szCs w:val="28"/>
        </w:rPr>
        <w:t>ANSWER: (a)</w:t>
      </w:r>
    </w:p>
    <w:p w14:paraId="00C4C2D3" w14:textId="77777777" w:rsidR="00701199" w:rsidRDefault="00701199" w:rsidP="00F30911">
      <w:pPr>
        <w:rPr>
          <w:sz w:val="28"/>
          <w:szCs w:val="28"/>
        </w:rPr>
      </w:pPr>
    </w:p>
    <w:p w14:paraId="1772CBC2" w14:textId="77777777" w:rsidR="00701199" w:rsidRDefault="00701199" w:rsidP="00F30911">
      <w:pPr>
        <w:rPr>
          <w:sz w:val="28"/>
          <w:szCs w:val="28"/>
        </w:rPr>
      </w:pPr>
    </w:p>
    <w:p w14:paraId="29FF804F" w14:textId="77777777" w:rsidR="00701199" w:rsidRDefault="00701199" w:rsidP="00F30911">
      <w:pPr>
        <w:rPr>
          <w:sz w:val="28"/>
          <w:szCs w:val="28"/>
        </w:rPr>
      </w:pPr>
    </w:p>
    <w:p w14:paraId="49EA29D5" w14:textId="77777777" w:rsidR="00701199" w:rsidRDefault="00701199" w:rsidP="00F30911">
      <w:pPr>
        <w:rPr>
          <w:sz w:val="28"/>
          <w:szCs w:val="28"/>
        </w:rPr>
      </w:pPr>
    </w:p>
    <w:p w14:paraId="3753AB61" w14:textId="77777777" w:rsidR="00701199" w:rsidRDefault="00701199" w:rsidP="00F30911">
      <w:pPr>
        <w:rPr>
          <w:sz w:val="28"/>
          <w:szCs w:val="28"/>
        </w:rPr>
      </w:pPr>
    </w:p>
    <w:p w14:paraId="1FE2860D" w14:textId="77777777" w:rsidR="00701199" w:rsidRPr="00037C98" w:rsidRDefault="00701199" w:rsidP="00F30911">
      <w:pPr>
        <w:rPr>
          <w:sz w:val="28"/>
          <w:szCs w:val="28"/>
        </w:rPr>
      </w:pPr>
    </w:p>
    <w:sectPr w:rsidR="00701199" w:rsidRPr="00037C98" w:rsidSect="000C2D06">
      <w:headerReference w:type="default" r:id="rId69"/>
      <w:footerReference w:type="default" r:id="rId70"/>
      <w:pgSz w:w="11900" w:h="16840"/>
      <w:pgMar w:top="1440" w:right="1440" w:bottom="1440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E5FE90" w14:textId="77777777" w:rsidR="00DB35C1" w:rsidRDefault="00DB35C1" w:rsidP="008C1F02">
      <w:r>
        <w:separator/>
      </w:r>
    </w:p>
  </w:endnote>
  <w:endnote w:type="continuationSeparator" w:id="0">
    <w:p w14:paraId="6D7C7672" w14:textId="77777777" w:rsidR="00DB35C1" w:rsidRDefault="00DB35C1" w:rsidP="008C1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61DA3F" w14:textId="77777777" w:rsidR="008C1F02" w:rsidRPr="005D5C4A" w:rsidRDefault="005D5C4A" w:rsidP="005D5C4A">
    <w:pPr>
      <w:pStyle w:val="Footer"/>
    </w:pPr>
    <w:r>
      <w:rPr>
        <w:noProof/>
        <w:lang w:eastAsia="en-IN"/>
      </w:rPr>
      <w:drawing>
        <wp:anchor distT="0" distB="0" distL="114300" distR="114300" simplePos="0" relativeHeight="251661312" behindDoc="0" locked="0" layoutInCell="1" allowOverlap="1" wp14:anchorId="440B45F5" wp14:editId="7F87A73C">
          <wp:simplePos x="0" y="0"/>
          <wp:positionH relativeFrom="column">
            <wp:posOffset>6016625</wp:posOffset>
          </wp:positionH>
          <wp:positionV relativeFrom="paragraph">
            <wp:posOffset>100330</wp:posOffset>
          </wp:positionV>
          <wp:extent cx="618490" cy="662305"/>
          <wp:effectExtent l="3492" t="0" r="0" b="0"/>
          <wp:wrapThrough wrapText="bothSides">
            <wp:wrapPolygon edited="0">
              <wp:start x="122" y="3490"/>
              <wp:lineTo x="14315" y="15087"/>
              <wp:lineTo x="15202" y="18400"/>
              <wp:lineTo x="18750" y="21714"/>
              <wp:lineTo x="18750" y="1004"/>
              <wp:lineTo x="122" y="1004"/>
              <wp:lineTo x="122" y="3490"/>
            </wp:wrapPolygon>
          </wp:wrapThrough>
          <wp:docPr id="45" name="Picture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corners 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618490" cy="6623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IN"/>
      </w:rPr>
      <w:drawing>
        <wp:anchor distT="0" distB="0" distL="114300" distR="114300" simplePos="0" relativeHeight="251660288" behindDoc="0" locked="0" layoutInCell="1" allowOverlap="1" wp14:anchorId="1227A3D5" wp14:editId="15C4DFC0">
          <wp:simplePos x="0" y="0"/>
          <wp:positionH relativeFrom="column">
            <wp:posOffset>-749300</wp:posOffset>
          </wp:positionH>
          <wp:positionV relativeFrom="paragraph">
            <wp:posOffset>209550</wp:posOffset>
          </wp:positionV>
          <wp:extent cx="457200" cy="266700"/>
          <wp:effectExtent l="0" t="0" r="0" b="12700"/>
          <wp:wrapThrough wrapText="bothSides">
            <wp:wrapPolygon edited="0">
              <wp:start x="0" y="0"/>
              <wp:lineTo x="0" y="20571"/>
              <wp:lineTo x="20400" y="20571"/>
              <wp:lineTo x="20400" y="0"/>
              <wp:lineTo x="0" y="0"/>
            </wp:wrapPolygon>
          </wp:wrapThrough>
          <wp:docPr id="46" name="Picture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TI logo (2)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5D4057" w14:textId="77777777" w:rsidR="00DB35C1" w:rsidRDefault="00DB35C1" w:rsidP="008C1F02">
      <w:r>
        <w:separator/>
      </w:r>
    </w:p>
  </w:footnote>
  <w:footnote w:type="continuationSeparator" w:id="0">
    <w:p w14:paraId="11181FC1" w14:textId="77777777" w:rsidR="00DB35C1" w:rsidRDefault="00DB35C1" w:rsidP="008C1F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C3BC75" w14:textId="77777777" w:rsidR="008C1F02" w:rsidRDefault="00CA73E8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67C983" wp14:editId="3DAA63A8">
              <wp:simplePos x="0" y="0"/>
              <wp:positionH relativeFrom="column">
                <wp:posOffset>4623435</wp:posOffset>
              </wp:positionH>
              <wp:positionV relativeFrom="paragraph">
                <wp:posOffset>126890</wp:posOffset>
              </wp:positionV>
              <wp:extent cx="1949119" cy="227330"/>
              <wp:effectExtent l="0" t="0" r="0" b="127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9119" cy="2273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A97739" w14:textId="77777777" w:rsidR="00C41290" w:rsidRPr="00C41290" w:rsidRDefault="00C41290" w:rsidP="00CA73E8">
                          <w:pPr>
                            <w:jc w:val="right"/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</w:pPr>
                          <w:r w:rsidRPr="00C41290"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  <w:t>Date: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67C98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margin-left:364.05pt;margin-top:10pt;width:153.45pt;height:17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" filled="f" stroked="f">
              <v:textbox>
                <w:txbxContent>
                  <w:p w14:paraId="15A97739" w14:textId="77777777" w:rsidR="00C41290" w:rsidRPr="00C41290" w:rsidRDefault="00C41290" w:rsidP="00CA73E8">
                    <w:pPr>
                      <w:jc w:val="right"/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</w:pPr>
                    <w:r w:rsidRPr="00C41290"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  <w:t>Date:</w:t>
                    </w:r>
                  </w:p>
                </w:txbxContent>
              </v:textbox>
            </v:shape>
          </w:pict>
        </mc:Fallback>
      </mc:AlternateContent>
    </w:r>
    <w:r w:rsidRPr="00CA73E8">
      <w:rPr>
        <w:noProof/>
        <w:lang w:eastAsia="en-IN"/>
      </w:rPr>
      <w:drawing>
        <wp:anchor distT="0" distB="0" distL="114300" distR="114300" simplePos="0" relativeHeight="251667456" behindDoc="0" locked="0" layoutInCell="1" allowOverlap="1" wp14:anchorId="4CBDFF4B" wp14:editId="2FF7C33A">
          <wp:simplePos x="0" y="0"/>
          <wp:positionH relativeFrom="column">
            <wp:posOffset>5996305</wp:posOffset>
          </wp:positionH>
          <wp:positionV relativeFrom="paragraph">
            <wp:posOffset>-332105</wp:posOffset>
          </wp:positionV>
          <wp:extent cx="459105" cy="344170"/>
          <wp:effectExtent l="0" t="0" r="0" b="11430"/>
          <wp:wrapThrough wrapText="bothSides">
            <wp:wrapPolygon edited="0">
              <wp:start x="0" y="0"/>
              <wp:lineTo x="0" y="20723"/>
              <wp:lineTo x="20315" y="20723"/>
              <wp:lineTo x="20315" y="0"/>
              <wp:lineTo x="0" y="0"/>
            </wp:wrapPolygon>
          </wp:wrapThrough>
          <wp:docPr id="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9105" cy="3441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F095FE3" wp14:editId="35B05CCF">
              <wp:simplePos x="0" y="0"/>
              <wp:positionH relativeFrom="column">
                <wp:posOffset>-521004</wp:posOffset>
              </wp:positionH>
              <wp:positionV relativeFrom="paragraph">
                <wp:posOffset>-106321</wp:posOffset>
              </wp:positionV>
              <wp:extent cx="4225870" cy="454770"/>
              <wp:effectExtent l="0" t="0" r="0" b="254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25870" cy="454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33375E" w14:textId="77777777" w:rsidR="005D5C4A" w:rsidRPr="00C41290" w:rsidRDefault="005D5C4A" w:rsidP="00C41290">
                          <w:pPr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</w:pPr>
                          <w:r w:rsidRPr="00C41290"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  <w:t>Document title goes here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F095FE3" id="Text Box 4" o:spid="_x0000_s1029" type="#_x0000_t202" style="position:absolute;margin-left:-41pt;margin-top:-8.35pt;width:332.75pt;height:35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" filled="f" stroked="f">
              <v:textbox>
                <w:txbxContent>
                  <w:p w14:paraId="0333375E" w14:textId="77777777" w:rsidR="005D5C4A" w:rsidRPr="00C41290" w:rsidRDefault="005D5C4A" w:rsidP="00C41290">
                    <w:pPr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</w:pPr>
                    <w:r w:rsidRPr="00C41290"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  <w:t>Document title goes here</w:t>
                    </w:r>
                  </w:p>
                </w:txbxContent>
              </v:textbox>
            </v:shape>
          </w:pict>
        </mc:Fallback>
      </mc:AlternateContent>
    </w:r>
    <w:r w:rsidR="005D5C4A">
      <w:rPr>
        <w:noProof/>
        <w:lang w:eastAsia="en-IN"/>
      </w:rPr>
      <w:drawing>
        <wp:anchor distT="0" distB="0" distL="114300" distR="114300" simplePos="0" relativeHeight="251658240" behindDoc="0" locked="0" layoutInCell="1" allowOverlap="1" wp14:anchorId="49E546C4" wp14:editId="7BD8B7AC">
          <wp:simplePos x="0" y="0"/>
          <wp:positionH relativeFrom="column">
            <wp:posOffset>-972185</wp:posOffset>
          </wp:positionH>
          <wp:positionV relativeFrom="paragraph">
            <wp:posOffset>-504190</wp:posOffset>
          </wp:positionV>
          <wp:extent cx="687600" cy="630000"/>
          <wp:effectExtent l="0" t="0" r="0" b="5080"/>
          <wp:wrapThrough wrapText="bothSides">
            <wp:wrapPolygon edited="0">
              <wp:start x="0" y="0"/>
              <wp:lineTo x="0" y="20903"/>
              <wp:lineTo x="2396" y="20903"/>
              <wp:lineTo x="4791" y="14806"/>
              <wp:lineTo x="20762" y="2613"/>
              <wp:lineTo x="20762" y="0"/>
              <wp:lineTo x="0" y="0"/>
            </wp:wrapPolygon>
          </wp:wrapThrough>
          <wp:docPr id="43" name="Picture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rners (2)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687600" cy="63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84D55"/>
    <w:multiLevelType w:val="hybridMultilevel"/>
    <w:tmpl w:val="19A4F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303E6"/>
    <w:multiLevelType w:val="hybridMultilevel"/>
    <w:tmpl w:val="9B3E0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067DD"/>
    <w:multiLevelType w:val="hybridMultilevel"/>
    <w:tmpl w:val="36D4B0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138EC"/>
    <w:multiLevelType w:val="hybridMultilevel"/>
    <w:tmpl w:val="8F7ACE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9E2D3C"/>
    <w:multiLevelType w:val="hybridMultilevel"/>
    <w:tmpl w:val="3F8892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84CE5"/>
    <w:multiLevelType w:val="multilevel"/>
    <w:tmpl w:val="8646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020B1"/>
    <w:multiLevelType w:val="hybridMultilevel"/>
    <w:tmpl w:val="1BA85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D6DB9"/>
    <w:multiLevelType w:val="hybridMultilevel"/>
    <w:tmpl w:val="8F66E8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42C93"/>
    <w:multiLevelType w:val="hybridMultilevel"/>
    <w:tmpl w:val="3C9E06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4E5153"/>
    <w:multiLevelType w:val="hybridMultilevel"/>
    <w:tmpl w:val="41A84542"/>
    <w:lvl w:ilvl="0" w:tplc="C7AA5138">
      <w:start w:val="1"/>
      <w:numFmt w:val="decimal"/>
      <w:lvlText w:val="%1."/>
      <w:lvlJc w:val="left"/>
      <w:pPr>
        <w:ind w:left="720" w:hanging="360"/>
      </w:pPr>
      <w:rPr>
        <w:rFonts w:eastAsia="Times New Roman" w:cstheme="minorHAnsi" w:hint="default"/>
        <w:b/>
        <w:color w:val="333333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24743D"/>
    <w:multiLevelType w:val="multilevel"/>
    <w:tmpl w:val="519C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75590"/>
    <w:multiLevelType w:val="hybridMultilevel"/>
    <w:tmpl w:val="66E021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F53899"/>
    <w:multiLevelType w:val="hybridMultilevel"/>
    <w:tmpl w:val="197E3E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8116C9"/>
    <w:multiLevelType w:val="hybridMultilevel"/>
    <w:tmpl w:val="F4400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EB6A96"/>
    <w:multiLevelType w:val="multilevel"/>
    <w:tmpl w:val="841C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0216B"/>
    <w:multiLevelType w:val="hybridMultilevel"/>
    <w:tmpl w:val="36526A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44DE1"/>
    <w:multiLevelType w:val="hybridMultilevel"/>
    <w:tmpl w:val="E52E97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065815"/>
    <w:multiLevelType w:val="hybridMultilevel"/>
    <w:tmpl w:val="AFBC2B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0F68C5"/>
    <w:multiLevelType w:val="hybridMultilevel"/>
    <w:tmpl w:val="17B29108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5F865E35"/>
    <w:multiLevelType w:val="hybridMultilevel"/>
    <w:tmpl w:val="5D8884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6C5B79"/>
    <w:multiLevelType w:val="hybridMultilevel"/>
    <w:tmpl w:val="CF72CD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BE4D1D"/>
    <w:multiLevelType w:val="hybridMultilevel"/>
    <w:tmpl w:val="84F058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2B744E"/>
    <w:multiLevelType w:val="hybridMultilevel"/>
    <w:tmpl w:val="F030EB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0C6ED5"/>
    <w:multiLevelType w:val="multilevel"/>
    <w:tmpl w:val="848C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EB4A67"/>
    <w:multiLevelType w:val="hybridMultilevel"/>
    <w:tmpl w:val="963A9F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453E7B"/>
    <w:multiLevelType w:val="hybridMultilevel"/>
    <w:tmpl w:val="409E7E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1"/>
  </w:num>
  <w:num w:numId="4">
    <w:abstractNumId w:val="4"/>
  </w:num>
  <w:num w:numId="5">
    <w:abstractNumId w:val="5"/>
  </w:num>
  <w:num w:numId="6">
    <w:abstractNumId w:val="14"/>
  </w:num>
  <w:num w:numId="7">
    <w:abstractNumId w:val="23"/>
  </w:num>
  <w:num w:numId="8">
    <w:abstractNumId w:val="22"/>
  </w:num>
  <w:num w:numId="9">
    <w:abstractNumId w:val="18"/>
  </w:num>
  <w:num w:numId="10">
    <w:abstractNumId w:val="11"/>
  </w:num>
  <w:num w:numId="11">
    <w:abstractNumId w:val="12"/>
  </w:num>
  <w:num w:numId="12">
    <w:abstractNumId w:val="25"/>
  </w:num>
  <w:num w:numId="13">
    <w:abstractNumId w:val="17"/>
  </w:num>
  <w:num w:numId="14">
    <w:abstractNumId w:val="3"/>
  </w:num>
  <w:num w:numId="15">
    <w:abstractNumId w:val="20"/>
  </w:num>
  <w:num w:numId="16">
    <w:abstractNumId w:val="6"/>
  </w:num>
  <w:num w:numId="17">
    <w:abstractNumId w:val="7"/>
  </w:num>
  <w:num w:numId="18">
    <w:abstractNumId w:val="15"/>
  </w:num>
  <w:num w:numId="19">
    <w:abstractNumId w:val="2"/>
  </w:num>
  <w:num w:numId="20">
    <w:abstractNumId w:val="8"/>
  </w:num>
  <w:num w:numId="21">
    <w:abstractNumId w:val="13"/>
  </w:num>
  <w:num w:numId="22">
    <w:abstractNumId w:val="16"/>
  </w:num>
  <w:num w:numId="23">
    <w:abstractNumId w:val="21"/>
  </w:num>
  <w:num w:numId="24">
    <w:abstractNumId w:val="0"/>
  </w:num>
  <w:num w:numId="25">
    <w:abstractNumId w:val="19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017"/>
    <w:rsid w:val="0003402D"/>
    <w:rsid w:val="00035007"/>
    <w:rsid w:val="00037C98"/>
    <w:rsid w:val="000420C9"/>
    <w:rsid w:val="00047007"/>
    <w:rsid w:val="0008794B"/>
    <w:rsid w:val="000C2D06"/>
    <w:rsid w:val="000D5855"/>
    <w:rsid w:val="000D5C8F"/>
    <w:rsid w:val="000E0278"/>
    <w:rsid w:val="00113396"/>
    <w:rsid w:val="00115A1B"/>
    <w:rsid w:val="00120EF3"/>
    <w:rsid w:val="00194A19"/>
    <w:rsid w:val="001963A0"/>
    <w:rsid w:val="001A0B5D"/>
    <w:rsid w:val="001A2710"/>
    <w:rsid w:val="001C11A6"/>
    <w:rsid w:val="001D081C"/>
    <w:rsid w:val="001E4B65"/>
    <w:rsid w:val="0021492F"/>
    <w:rsid w:val="00226823"/>
    <w:rsid w:val="00231048"/>
    <w:rsid w:val="002331B6"/>
    <w:rsid w:val="00284DC1"/>
    <w:rsid w:val="002964F6"/>
    <w:rsid w:val="002A4C73"/>
    <w:rsid w:val="002C0166"/>
    <w:rsid w:val="002C7398"/>
    <w:rsid w:val="002E5EAB"/>
    <w:rsid w:val="00310138"/>
    <w:rsid w:val="0034528E"/>
    <w:rsid w:val="0035676B"/>
    <w:rsid w:val="00363573"/>
    <w:rsid w:val="00367984"/>
    <w:rsid w:val="003B0AD2"/>
    <w:rsid w:val="003F12C3"/>
    <w:rsid w:val="003F1E28"/>
    <w:rsid w:val="0041714A"/>
    <w:rsid w:val="0041734C"/>
    <w:rsid w:val="0042306C"/>
    <w:rsid w:val="0046621A"/>
    <w:rsid w:val="004D0F5D"/>
    <w:rsid w:val="00510535"/>
    <w:rsid w:val="005620AE"/>
    <w:rsid w:val="005976A5"/>
    <w:rsid w:val="005A408F"/>
    <w:rsid w:val="005C0BF2"/>
    <w:rsid w:val="005D5C4A"/>
    <w:rsid w:val="00607017"/>
    <w:rsid w:val="00644888"/>
    <w:rsid w:val="0065626B"/>
    <w:rsid w:val="006940E4"/>
    <w:rsid w:val="006A6811"/>
    <w:rsid w:val="006F0F5A"/>
    <w:rsid w:val="006F4B57"/>
    <w:rsid w:val="00701199"/>
    <w:rsid w:val="00716F32"/>
    <w:rsid w:val="00735B2A"/>
    <w:rsid w:val="007452E2"/>
    <w:rsid w:val="0075422B"/>
    <w:rsid w:val="00776691"/>
    <w:rsid w:val="007767CE"/>
    <w:rsid w:val="007923AB"/>
    <w:rsid w:val="007B6A66"/>
    <w:rsid w:val="007F7D73"/>
    <w:rsid w:val="00801340"/>
    <w:rsid w:val="00803FAC"/>
    <w:rsid w:val="00815574"/>
    <w:rsid w:val="008346A6"/>
    <w:rsid w:val="008466FF"/>
    <w:rsid w:val="008C1F02"/>
    <w:rsid w:val="008E6B72"/>
    <w:rsid w:val="008E7D18"/>
    <w:rsid w:val="008F2CD3"/>
    <w:rsid w:val="00901A5C"/>
    <w:rsid w:val="009056C3"/>
    <w:rsid w:val="00942D18"/>
    <w:rsid w:val="00951E40"/>
    <w:rsid w:val="00963A96"/>
    <w:rsid w:val="00966A20"/>
    <w:rsid w:val="00976538"/>
    <w:rsid w:val="00980D2C"/>
    <w:rsid w:val="009E7A25"/>
    <w:rsid w:val="009F2995"/>
    <w:rsid w:val="009F5395"/>
    <w:rsid w:val="00A33033"/>
    <w:rsid w:val="00A81CC2"/>
    <w:rsid w:val="00A9267C"/>
    <w:rsid w:val="00AC0537"/>
    <w:rsid w:val="00B27AAF"/>
    <w:rsid w:val="00B43CBE"/>
    <w:rsid w:val="00B66D65"/>
    <w:rsid w:val="00B84D6A"/>
    <w:rsid w:val="00BC3FAB"/>
    <w:rsid w:val="00BD3A56"/>
    <w:rsid w:val="00C02D54"/>
    <w:rsid w:val="00C04C7E"/>
    <w:rsid w:val="00C05AA4"/>
    <w:rsid w:val="00C41290"/>
    <w:rsid w:val="00CA73E8"/>
    <w:rsid w:val="00CC1EC4"/>
    <w:rsid w:val="00D50909"/>
    <w:rsid w:val="00D52147"/>
    <w:rsid w:val="00D560A3"/>
    <w:rsid w:val="00D958EF"/>
    <w:rsid w:val="00DA117F"/>
    <w:rsid w:val="00DA4A60"/>
    <w:rsid w:val="00DB35C1"/>
    <w:rsid w:val="00DE711C"/>
    <w:rsid w:val="00DF5B6C"/>
    <w:rsid w:val="00E51CA3"/>
    <w:rsid w:val="00E54B86"/>
    <w:rsid w:val="00E958CF"/>
    <w:rsid w:val="00EC2C0D"/>
    <w:rsid w:val="00EC47B9"/>
    <w:rsid w:val="00F118B9"/>
    <w:rsid w:val="00F30911"/>
    <w:rsid w:val="00F97554"/>
    <w:rsid w:val="00FA1C20"/>
    <w:rsid w:val="00FE1F55"/>
    <w:rsid w:val="00FE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CF72BB"/>
  <w15:chartTrackingRefBased/>
  <w15:docId w15:val="{044357AC-4BA2-45A7-BE45-CE7807D9F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539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C8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F539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39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1F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1F02"/>
  </w:style>
  <w:style w:type="paragraph" w:styleId="Footer">
    <w:name w:val="footer"/>
    <w:basedOn w:val="Normal"/>
    <w:link w:val="FooterChar"/>
    <w:uiPriority w:val="99"/>
    <w:unhideWhenUsed/>
    <w:rsid w:val="008C1F0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F02"/>
  </w:style>
  <w:style w:type="paragraph" w:styleId="NoSpacing">
    <w:name w:val="No Spacing"/>
    <w:link w:val="NoSpacingChar"/>
    <w:uiPriority w:val="1"/>
    <w:qFormat/>
    <w:rsid w:val="00BD3A56"/>
    <w:rPr>
      <w:rFonts w:eastAsiaTheme="minorEastAsia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BD3A56"/>
    <w:rPr>
      <w:rFonts w:eastAsiaTheme="minorEastAsia"/>
      <w:sz w:val="22"/>
      <w:szCs w:val="22"/>
      <w:lang w:val="en-US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9F539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F539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9F539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IN"/>
    </w:rPr>
  </w:style>
  <w:style w:type="character" w:styleId="Emphasis">
    <w:name w:val="Emphasis"/>
    <w:basedOn w:val="DefaultParagraphFont"/>
    <w:uiPriority w:val="20"/>
    <w:qFormat/>
    <w:rsid w:val="009F5395"/>
    <w:rPr>
      <w:i/>
      <w:iCs/>
    </w:rPr>
  </w:style>
  <w:style w:type="character" w:styleId="Strong">
    <w:name w:val="Strong"/>
    <w:basedOn w:val="DefaultParagraphFont"/>
    <w:uiPriority w:val="22"/>
    <w:qFormat/>
    <w:rsid w:val="009F539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39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9F5395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3B0AD2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C05A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0D5C8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entry-meta">
    <w:name w:val="entry-meta"/>
    <w:basedOn w:val="Normal"/>
    <w:rsid w:val="0003500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IN"/>
    </w:rPr>
  </w:style>
  <w:style w:type="character" w:styleId="Hyperlink">
    <w:name w:val="Hyperlink"/>
    <w:basedOn w:val="DefaultParagraphFont"/>
    <w:uiPriority w:val="99"/>
    <w:unhideWhenUsed/>
    <w:rsid w:val="00DA117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52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7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3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728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0198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7747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15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52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11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910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75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812588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7993590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57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4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97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615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76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6718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84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261970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8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38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73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032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965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002240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8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1500700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92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59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998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006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351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201619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493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7978438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94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75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1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78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40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291743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336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976662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6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284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396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88141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608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2018502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22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4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9915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02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363070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154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4273822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76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76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466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043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23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825213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7123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852670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11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80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54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174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0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777238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921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8161636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60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8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903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44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218373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8717724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77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1028017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33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33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79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614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8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867425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24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563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9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14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46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489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44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674695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72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4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8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6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3.png"/><Relationship Id="rId42" Type="http://schemas.openxmlformats.org/officeDocument/2006/relationships/image" Target="media/image31.jpeg"/><Relationship Id="rId47" Type="http://schemas.openxmlformats.org/officeDocument/2006/relationships/image" Target="media/image36.png"/><Relationship Id="rId63" Type="http://schemas.openxmlformats.org/officeDocument/2006/relationships/hyperlink" Target="https://www.geeksforgeeks.org/difference-between-abstract-class-and-concrete-class-in-java/" TargetMode="External"/><Relationship Id="rId68" Type="http://schemas.openxmlformats.org/officeDocument/2006/relationships/image" Target="media/image51.png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9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2.jpeg"/><Relationship Id="rId37" Type="http://schemas.openxmlformats.org/officeDocument/2006/relationships/image" Target="media/image27.png"/><Relationship Id="rId40" Type="http://schemas.openxmlformats.org/officeDocument/2006/relationships/hyperlink" Target="https://www.vogella.com/tutorials/DesignPatternSingleton/article.html" TargetMode="External"/><Relationship Id="rId45" Type="http://schemas.openxmlformats.org/officeDocument/2006/relationships/image" Target="media/image34.png"/><Relationship Id="rId53" Type="http://schemas.openxmlformats.org/officeDocument/2006/relationships/image" Target="media/image39.png"/><Relationship Id="rId58" Type="http://schemas.openxmlformats.org/officeDocument/2006/relationships/image" Target="media/image42.png"/><Relationship Id="rId66" Type="http://schemas.openxmlformats.org/officeDocument/2006/relationships/image" Target="media/image49.png"/><Relationship Id="rId5" Type="http://schemas.openxmlformats.org/officeDocument/2006/relationships/webSettings" Target="webSettings.xml"/><Relationship Id="rId61" Type="http://schemas.openxmlformats.org/officeDocument/2006/relationships/image" Target="media/image45.png"/><Relationship Id="rId19" Type="http://schemas.openxmlformats.org/officeDocument/2006/relationships/image" Target="media/image1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www.geeksforgeeks.org/access-modifiers-java/" TargetMode="External"/><Relationship Id="rId30" Type="http://schemas.openxmlformats.org/officeDocument/2006/relationships/image" Target="media/image20.jpeg"/><Relationship Id="rId35" Type="http://schemas.openxmlformats.org/officeDocument/2006/relationships/image" Target="media/image25.png"/><Relationship Id="rId43" Type="http://schemas.openxmlformats.org/officeDocument/2006/relationships/image" Target="media/image32.png"/><Relationship Id="rId48" Type="http://schemas.openxmlformats.org/officeDocument/2006/relationships/hyperlink" Target="https://www.threeten.org/articles/zoned-date-time.html" TargetMode="External"/><Relationship Id="rId56" Type="http://schemas.openxmlformats.org/officeDocument/2006/relationships/hyperlink" Target="https://www.geeksforgeeks.org/displaying-xml-using-xslt/" TargetMode="External"/><Relationship Id="rId64" Type="http://schemas.openxmlformats.org/officeDocument/2006/relationships/image" Target="media/image47.png"/><Relationship Id="rId69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38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jpe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5.png"/><Relationship Id="rId59" Type="http://schemas.openxmlformats.org/officeDocument/2006/relationships/image" Target="media/image43.png"/><Relationship Id="rId67" Type="http://schemas.openxmlformats.org/officeDocument/2006/relationships/image" Target="media/image50.png"/><Relationship Id="rId20" Type="http://schemas.openxmlformats.org/officeDocument/2006/relationships/image" Target="media/image12.jpeg"/><Relationship Id="rId41" Type="http://schemas.openxmlformats.org/officeDocument/2006/relationships/image" Target="media/image30.png"/><Relationship Id="rId54" Type="http://schemas.openxmlformats.org/officeDocument/2006/relationships/hyperlink" Target="https://docs.oracle.com/javase/7/docs/technotes/tools/windows/javac.html" TargetMode="External"/><Relationship Id="rId62" Type="http://schemas.openxmlformats.org/officeDocument/2006/relationships/image" Target="media/image46.png"/><Relationship Id="rId7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hyperlink" Target="https://www.tutorialspoint.com/java/java_networking.htm" TargetMode="External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7.png"/><Relationship Id="rId57" Type="http://schemas.openxmlformats.org/officeDocument/2006/relationships/image" Target="media/image41.png"/><Relationship Id="rId10" Type="http://schemas.openxmlformats.org/officeDocument/2006/relationships/image" Target="media/image3.png"/><Relationship Id="rId31" Type="http://schemas.openxmlformats.org/officeDocument/2006/relationships/image" Target="media/image21.png"/><Relationship Id="rId44" Type="http://schemas.openxmlformats.org/officeDocument/2006/relationships/image" Target="media/image33.png"/><Relationship Id="rId52" Type="http://schemas.openxmlformats.org/officeDocument/2006/relationships/hyperlink" Target="https://www.ibm.com/support/pages/javaxnamingnamingexception-name-compenvjdbc-not-found-context-java" TargetMode="External"/><Relationship Id="rId60" Type="http://schemas.openxmlformats.org/officeDocument/2006/relationships/image" Target="media/image44.png"/><Relationship Id="rId65" Type="http://schemas.openxmlformats.org/officeDocument/2006/relationships/image" Target="media/image4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yperlink" Target="https://www.tutorialspoint.com/Java-Program-to-Compare-Strings" TargetMode="External"/><Relationship Id="rId18" Type="http://schemas.openxmlformats.org/officeDocument/2006/relationships/image" Target="media/image10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hyperlink" Target="https://javaconceptoftheday.com/java-callablestatement-stored-procedures-in-out-parameters-examples/" TargetMode="External"/><Relationship Id="rId55" Type="http://schemas.openxmlformats.org/officeDocument/2006/relationships/image" Target="media/image40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5.png"/><Relationship Id="rId1" Type="http://schemas.openxmlformats.org/officeDocument/2006/relationships/image" Target="media/image5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3.png"/><Relationship Id="rId1" Type="http://schemas.openxmlformats.org/officeDocument/2006/relationships/image" Target="media/image5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718038\AppData\Local\Temp\wz7c05\LTI%20word%20template_IndiaA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7D3CD0-B749-4E40-8CC3-096EADC61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LTI word template_IndiaA4</Template>
  <TotalTime>39</TotalTime>
  <Pages>20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Jk Kar</dc:creator>
  <cp:keywords/>
  <dc:description/>
  <cp:lastModifiedBy>Ashika Ramesha</cp:lastModifiedBy>
  <cp:revision>17</cp:revision>
  <dcterms:created xsi:type="dcterms:W3CDTF">2019-11-25T18:29:00Z</dcterms:created>
  <dcterms:modified xsi:type="dcterms:W3CDTF">2019-11-26T03:52:00Z</dcterms:modified>
</cp:coreProperties>
</file>